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C0CB" w14:textId="1D2EBADC" w:rsidR="00CA49EC" w:rsidRPr="00396E24" w:rsidRDefault="000401D6" w:rsidP="00CA49EC">
      <w:pPr>
        <w:pStyle w:val="Formtitel"/>
        <w:sectPr w:rsidR="00CA49EC" w:rsidRPr="00396E24" w:rsidSect="00CA49EC">
          <w:headerReference w:type="default" r:id="rId7"/>
          <w:footerReference w:type="default" r:id="rId8"/>
          <w:type w:val="continuous"/>
          <w:pgSz w:w="16838" w:h="11906" w:orient="landscape" w:code="9"/>
          <w:pgMar w:top="1418" w:right="851" w:bottom="680" w:left="1701" w:header="454" w:footer="244" w:gutter="0"/>
          <w:cols w:space="340"/>
        </w:sectPr>
      </w:pPr>
      <w:r>
        <w:fldChar w:fldCharType="begin">
          <w:ffData>
            <w:name w:val="Text1"/>
            <w:enabled/>
            <w:calcOnExit w:val="0"/>
            <w:helpText w:type="text" w:val="Zeilenschaltung für neue Zeile nur mit «Shift+Enter» erstellen."/>
            <w:statusText w:type="text" w:val="Zeilenschaltung für neue Zeile nur mit «Shift+Enter» erstellen."/>
            <w:textInput>
              <w:default w:val="Leitfaden Modul C#"/>
            </w:textInput>
          </w:ffData>
        </w:fldChar>
      </w:r>
      <w:bookmarkStart w:id="0" w:name="Text1"/>
      <w:r>
        <w:instrText xml:space="preserve"> FORMTEXT </w:instrText>
      </w:r>
      <w:r>
        <w:fldChar w:fldCharType="separate"/>
      </w:r>
      <w:r>
        <w:rPr>
          <w:noProof/>
        </w:rPr>
        <w:t>Leitfaden Modul C#</w:t>
      </w:r>
      <w:r>
        <w:fldChar w:fldCharType="end"/>
      </w:r>
      <w:bookmarkEnd w:id="0"/>
    </w:p>
    <w:p w14:paraId="0C5A20B6" w14:textId="77777777" w:rsidR="00CA49EC" w:rsidRDefault="00CA49EC" w:rsidP="004E46F2">
      <w:pPr>
        <w:pStyle w:val="Titel2Neu"/>
      </w:pPr>
      <w:r>
        <w:t>Modulbeschreibung</w:t>
      </w:r>
    </w:p>
    <w:p w14:paraId="78A5AE6B" w14:textId="4083A383" w:rsidR="00CA49EC" w:rsidRDefault="001A1F08" w:rsidP="00CA49EC">
      <w:pPr>
        <w:pStyle w:val="Aufzhlungszeichen2"/>
        <w:numPr>
          <w:ilvl w:val="0"/>
          <w:numId w:val="0"/>
        </w:numPr>
      </w:pPr>
      <w:r w:rsidRPr="001A1F08">
        <w:t>Problemstellung analysieren und mit geeigneten Datenstrukturen und Algorithmen eine Lösung umsetzen, testen und dokumentieren</w:t>
      </w:r>
      <w:r w:rsidR="00FD7E41">
        <w:t>.</w:t>
      </w:r>
    </w:p>
    <w:p w14:paraId="35BC498B" w14:textId="4F3F3D84" w:rsidR="001A1F08" w:rsidRDefault="00CA49EC" w:rsidP="001A1F08">
      <w:pPr>
        <w:pStyle w:val="Titel2Neu"/>
      </w:pPr>
      <w:r>
        <w:t>Handlungsziele</w:t>
      </w:r>
    </w:p>
    <w:p w14:paraId="291BB4FC" w14:textId="77777777" w:rsidR="00CA49EC" w:rsidRDefault="00CA49EC">
      <w:pPr>
        <w:tabs>
          <w:tab w:val="clear" w:pos="510"/>
        </w:tabs>
        <w:spacing w:line="240" w:lineRule="auto"/>
        <w:rPr>
          <w:rFonts w:ascii="UBSHeadline" w:hAnsi="UBSHeadline"/>
          <w:sz w:val="24"/>
        </w:rPr>
      </w:pPr>
      <w:r>
        <w:br w:type="page"/>
      </w:r>
    </w:p>
    <w:p w14:paraId="26FAE2BE" w14:textId="77777777" w:rsidR="007F3207" w:rsidRPr="004E46F2" w:rsidRDefault="004E46F2" w:rsidP="004E46F2">
      <w:pPr>
        <w:pStyle w:val="Titel2Neu"/>
      </w:pPr>
      <w:r w:rsidRPr="004E46F2">
        <w:lastRenderedPageBreak/>
        <w:tab/>
      </w:r>
      <w:r w:rsidR="007F3207" w:rsidRPr="004E46F2">
        <w:tab/>
        <w:t>1. Tag</w:t>
      </w:r>
    </w:p>
    <w:p w14:paraId="01D95989" w14:textId="77777777" w:rsidR="007F3207" w:rsidRDefault="007F3207" w:rsidP="007F320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873BB8" w:rsidRPr="007C5ABD" w14:paraId="20F13EBA" w14:textId="77777777" w:rsidTr="0079360E">
        <w:trPr>
          <w:tblHeader/>
        </w:trPr>
        <w:tc>
          <w:tcPr>
            <w:tcW w:w="850" w:type="dxa"/>
            <w:shd w:val="pct10" w:color="auto" w:fill="auto"/>
          </w:tcPr>
          <w:p w14:paraId="0A4C8D54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bookmarkStart w:id="1" w:name="_Hlk15227440"/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35D6779B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7FB74698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51C2935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465B6FD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1D29CE7F" w14:textId="77777777" w:rsidR="00873BB8" w:rsidRPr="007C5ABD" w:rsidRDefault="00873BB8" w:rsidP="000C56AF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67E395A8" w14:textId="77777777" w:rsidR="00873BB8" w:rsidRPr="007C5ABD" w:rsidRDefault="000A24CA" w:rsidP="007C5ABD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79360E" w14:paraId="0BA27126" w14:textId="77777777" w:rsidTr="0079360E">
        <w:tc>
          <w:tcPr>
            <w:tcW w:w="850" w:type="dxa"/>
          </w:tcPr>
          <w:p w14:paraId="6200203D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39E1A69E" w14:textId="611FBF9D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2A2DD1" w:rsidRPr="00E44524">
              <w:rPr>
                <w:sz w:val="21"/>
                <w:szCs w:val="21"/>
              </w:rPr>
              <w:t>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20C1C8CD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45412C4D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15'</w:t>
            </w:r>
          </w:p>
        </w:tc>
        <w:tc>
          <w:tcPr>
            <w:tcW w:w="1536" w:type="dxa"/>
          </w:tcPr>
          <w:p w14:paraId="704D58EA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62590C21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D334966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Begrüssung/</w:t>
            </w:r>
          </w:p>
          <w:p w14:paraId="039387C1" w14:textId="77777777" w:rsidR="002A2DD1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proofErr w:type="spellStart"/>
            <w:r w:rsidRPr="00E44524">
              <w:rPr>
                <w:sz w:val="21"/>
                <w:szCs w:val="21"/>
              </w:rPr>
              <w:t>whoiswho</w:t>
            </w:r>
            <w:proofErr w:type="spellEnd"/>
          </w:p>
        </w:tc>
        <w:tc>
          <w:tcPr>
            <w:tcW w:w="6333" w:type="dxa"/>
          </w:tcPr>
          <w:p w14:paraId="4DCBA558" w14:textId="77777777" w:rsidR="0079360E" w:rsidRPr="00E44524" w:rsidRDefault="002A2DD1" w:rsidP="002A2DD1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>Vorstellen Kursleitung und Lernende</w:t>
            </w:r>
          </w:p>
        </w:tc>
        <w:tc>
          <w:tcPr>
            <w:tcW w:w="2240" w:type="dxa"/>
          </w:tcPr>
          <w:p w14:paraId="1892FD95" w14:textId="77777777" w:rsidR="0079360E" w:rsidRPr="004E4616" w:rsidRDefault="0079360E" w:rsidP="00BD1560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5A170416" w14:textId="77777777" w:rsidR="0079360E" w:rsidRPr="005D6A1A" w:rsidRDefault="0079360E" w:rsidP="0079360E">
            <w:pPr>
              <w:pStyle w:val="Titel3Neu"/>
            </w:pPr>
          </w:p>
          <w:p w14:paraId="40049A5B" w14:textId="77777777" w:rsidR="0079360E" w:rsidRPr="005D6A1A" w:rsidRDefault="0079360E" w:rsidP="0079360E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79360E" w14:paraId="335A15B7" w14:textId="77777777" w:rsidTr="0079360E">
        <w:tc>
          <w:tcPr>
            <w:tcW w:w="850" w:type="dxa"/>
          </w:tcPr>
          <w:p w14:paraId="71DB7B58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0C17D62F" w14:textId="149D2B9F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2A2DD1" w:rsidRPr="00E44524">
              <w:rPr>
                <w:sz w:val="21"/>
                <w:szCs w:val="21"/>
              </w:rPr>
              <w:t>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45</w:t>
            </w:r>
          </w:p>
        </w:tc>
        <w:tc>
          <w:tcPr>
            <w:tcW w:w="899" w:type="dxa"/>
          </w:tcPr>
          <w:p w14:paraId="09807C41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212B7F6A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</w:t>
            </w:r>
            <w:r w:rsidR="0079360E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CC3C905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1E03918C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9F35B57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Austausch</w:t>
            </w:r>
          </w:p>
        </w:tc>
        <w:tc>
          <w:tcPr>
            <w:tcW w:w="6333" w:type="dxa"/>
          </w:tcPr>
          <w:p w14:paraId="5803C3EA" w14:textId="77777777" w:rsidR="0079360E" w:rsidRPr="00E44524" w:rsidRDefault="002A2DD1" w:rsidP="0079360E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>Erwartungen abholen, Zielsetzung</w:t>
            </w:r>
          </w:p>
          <w:p w14:paraId="237FC166" w14:textId="258215EC" w:rsidR="0079360E" w:rsidRPr="00E44524" w:rsidRDefault="0032711D" w:rsidP="004E46F2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 w:rsidRPr="00E44524">
              <w:rPr>
                <w:szCs w:val="21"/>
              </w:rPr>
              <w:t xml:space="preserve">Einstieg ins Modul, </w:t>
            </w:r>
            <w:r>
              <w:rPr>
                <w:szCs w:val="21"/>
              </w:rPr>
              <w:t>Ziele erklären</w:t>
            </w:r>
            <w:r w:rsidRPr="00E44524">
              <w:rPr>
                <w:szCs w:val="21"/>
              </w:rPr>
              <w:t>, Tages-Ziel von heute erklären</w:t>
            </w:r>
          </w:p>
        </w:tc>
        <w:tc>
          <w:tcPr>
            <w:tcW w:w="2240" w:type="dxa"/>
          </w:tcPr>
          <w:p w14:paraId="772B3447" w14:textId="77777777" w:rsidR="0079360E" w:rsidRPr="004E4616" w:rsidRDefault="0079360E" w:rsidP="0079360E">
            <w:pPr>
              <w:pStyle w:val="Titel3Neu"/>
            </w:pPr>
          </w:p>
          <w:p w14:paraId="4F8179E8" w14:textId="77777777" w:rsidR="0079360E" w:rsidRDefault="002A2DD1" w:rsidP="0079360E">
            <w:pPr>
              <w:pStyle w:val="TabellentextAufzhlung"/>
            </w:pPr>
            <w:r>
              <w:t>Flipchart</w:t>
            </w:r>
          </w:p>
          <w:p w14:paraId="352EABB3" w14:textId="7FDA2D9E" w:rsidR="002A2DD1" w:rsidRPr="004E4616" w:rsidRDefault="002A2DD1" w:rsidP="0079360E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5A7DB383" w14:textId="77777777" w:rsidR="0079360E" w:rsidRPr="005D6A1A" w:rsidRDefault="0079360E" w:rsidP="0079360E">
            <w:pPr>
              <w:pStyle w:val="Titel3Neu"/>
            </w:pPr>
          </w:p>
          <w:p w14:paraId="235C9F5A" w14:textId="77777777" w:rsidR="0079360E" w:rsidRPr="005D6A1A" w:rsidRDefault="0079360E" w:rsidP="0079360E">
            <w:pPr>
              <w:spacing w:before="60" w:after="60" w:line="240" w:lineRule="auto"/>
              <w:ind w:left="720" w:hanging="720"/>
            </w:pPr>
          </w:p>
        </w:tc>
      </w:tr>
      <w:tr w:rsidR="0079360E" w14:paraId="2C9698C0" w14:textId="77777777" w:rsidTr="0079360E">
        <w:tc>
          <w:tcPr>
            <w:tcW w:w="850" w:type="dxa"/>
          </w:tcPr>
          <w:p w14:paraId="1A2B9FD9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16A00341" w14:textId="11E7078F" w:rsidR="0079360E" w:rsidRPr="00E44524" w:rsidRDefault="00CF7376" w:rsidP="0079360E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09:</w:t>
            </w:r>
            <w:r w:rsidR="000D5C31">
              <w:rPr>
                <w:sz w:val="21"/>
                <w:szCs w:val="21"/>
              </w:rPr>
              <w:t>00</w:t>
            </w:r>
          </w:p>
        </w:tc>
        <w:tc>
          <w:tcPr>
            <w:tcW w:w="899" w:type="dxa"/>
          </w:tcPr>
          <w:p w14:paraId="13A989AA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6A13094F" w14:textId="4625B01A" w:rsidR="0079360E" w:rsidRPr="00E44524" w:rsidRDefault="0032711D" w:rsidP="0079360E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</w:t>
            </w:r>
            <w:r w:rsidR="0079360E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75911A2" w14:textId="77777777" w:rsidR="0079360E" w:rsidRPr="00E44524" w:rsidRDefault="0079360E" w:rsidP="00FA1A8C">
            <w:pPr>
              <w:pStyle w:val="Titel3Neu"/>
              <w:rPr>
                <w:szCs w:val="21"/>
              </w:rPr>
            </w:pPr>
          </w:p>
          <w:p w14:paraId="2F06704F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8483334" w14:textId="33594DD8" w:rsidR="0079360E" w:rsidRPr="00E44524" w:rsidRDefault="000D5C3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24748731" w14:textId="376E1D5A" w:rsidR="000D5C31" w:rsidRPr="00E44524" w:rsidRDefault="0032711D" w:rsidP="000D5C31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C# Einstieg</w:t>
            </w:r>
          </w:p>
          <w:p w14:paraId="380880FA" w14:textId="47A5E1DC" w:rsidR="00CF7376" w:rsidRDefault="0032711D" w:rsidP="000D5C31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Entwicklungsumgebung Visual Studio</w:t>
            </w:r>
          </w:p>
          <w:p w14:paraId="2C4403A3" w14:textId="77777777" w:rsidR="000D5C31" w:rsidRDefault="0032711D" w:rsidP="0032711D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Einstiegsaufgaben </w:t>
            </w:r>
            <w:r w:rsidRPr="009D1DBA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mit Besprechung</w:t>
            </w:r>
          </w:p>
          <w:p w14:paraId="335E78CC" w14:textId="21C95A38" w:rsidR="00D6208C" w:rsidRPr="0032711D" w:rsidRDefault="00D6208C" w:rsidP="0032711D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kleine Ideen</w:t>
            </w:r>
          </w:p>
        </w:tc>
        <w:tc>
          <w:tcPr>
            <w:tcW w:w="2240" w:type="dxa"/>
          </w:tcPr>
          <w:p w14:paraId="4A4CFE8E" w14:textId="77777777" w:rsidR="0079360E" w:rsidRPr="004E4616" w:rsidRDefault="0079360E" w:rsidP="0079360E">
            <w:pPr>
              <w:pStyle w:val="Titel3Neu"/>
            </w:pPr>
          </w:p>
          <w:p w14:paraId="2CA7BAF8" w14:textId="3D29198C" w:rsidR="000D5C31" w:rsidRDefault="000D5C31" w:rsidP="00CF7376">
            <w:pPr>
              <w:pStyle w:val="TabellentextAufzhlung"/>
            </w:pPr>
            <w:r>
              <w:t>Flipchart</w:t>
            </w:r>
          </w:p>
          <w:p w14:paraId="06CE5C44" w14:textId="14FF9945" w:rsidR="0079360E" w:rsidRPr="004E4616" w:rsidRDefault="000D5C31" w:rsidP="00CF7376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5B6458A" w14:textId="06E25EED" w:rsidR="000D5C31" w:rsidRPr="005D6A1A" w:rsidRDefault="000D5C31" w:rsidP="0079360E">
            <w:pPr>
              <w:spacing w:before="60" w:after="60" w:line="240" w:lineRule="auto"/>
              <w:ind w:left="720" w:hanging="720"/>
            </w:pPr>
          </w:p>
        </w:tc>
      </w:tr>
      <w:tr w:rsidR="00FA1A8C" w14:paraId="0493C986" w14:textId="77777777" w:rsidTr="00E44524">
        <w:tc>
          <w:tcPr>
            <w:tcW w:w="850" w:type="dxa"/>
            <w:shd w:val="clear" w:color="auto" w:fill="F2F2F2" w:themeFill="background1" w:themeFillShade="F2"/>
          </w:tcPr>
          <w:p w14:paraId="286EBA85" w14:textId="5DC9616C" w:rsidR="00FA1A8C" w:rsidRPr="00E44524" w:rsidRDefault="0032711D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10:00</w:t>
            </w:r>
            <w:r w:rsidR="00FA1A8C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3AF63FB5" w14:textId="54ED4DE0" w:rsidR="00FA1A8C" w:rsidRPr="00E44524" w:rsidRDefault="000D5C31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FA1A8C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13F6CFDC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E90DADF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1629A6CF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56F1082C" w14:textId="77777777" w:rsidR="00FA1A8C" w:rsidRPr="004E4616" w:rsidRDefault="00FA1A8C" w:rsidP="00FA1A8C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77D369EE" w14:textId="77777777" w:rsidR="00FA1A8C" w:rsidRPr="00085964" w:rsidRDefault="00FA1A8C" w:rsidP="00FA1A8C">
            <w:pPr>
              <w:spacing w:before="60" w:after="60" w:line="240" w:lineRule="auto"/>
              <w:ind w:left="720" w:hanging="720"/>
            </w:pPr>
          </w:p>
        </w:tc>
      </w:tr>
      <w:tr w:rsidR="000D5C31" w14:paraId="5310381E" w14:textId="77777777" w:rsidTr="000D5C31">
        <w:tc>
          <w:tcPr>
            <w:tcW w:w="850" w:type="dxa"/>
            <w:shd w:val="clear" w:color="auto" w:fill="auto"/>
          </w:tcPr>
          <w:p w14:paraId="5BF23871" w14:textId="77777777" w:rsidR="008D307B" w:rsidRPr="00E44524" w:rsidRDefault="008D307B" w:rsidP="008D307B">
            <w:pPr>
              <w:pStyle w:val="Titel3Neu"/>
              <w:rPr>
                <w:szCs w:val="21"/>
              </w:rPr>
            </w:pPr>
          </w:p>
          <w:p w14:paraId="6287A67C" w14:textId="4E22FBEE" w:rsidR="000D5C31" w:rsidRDefault="008D307B" w:rsidP="008D307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05</w:t>
            </w:r>
          </w:p>
        </w:tc>
        <w:tc>
          <w:tcPr>
            <w:tcW w:w="899" w:type="dxa"/>
            <w:shd w:val="clear" w:color="auto" w:fill="auto"/>
          </w:tcPr>
          <w:p w14:paraId="1D2C18BF" w14:textId="77777777" w:rsidR="008D307B" w:rsidRPr="00E44524" w:rsidRDefault="008D307B" w:rsidP="008D307B">
            <w:pPr>
              <w:pStyle w:val="Titel3Neu"/>
              <w:rPr>
                <w:szCs w:val="21"/>
              </w:rPr>
            </w:pPr>
          </w:p>
          <w:p w14:paraId="090AC655" w14:textId="2D4D52F7" w:rsidR="000D5C31" w:rsidRDefault="008D307B" w:rsidP="008D307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auto"/>
          </w:tcPr>
          <w:p w14:paraId="7D6751D7" w14:textId="77777777" w:rsidR="000D5C31" w:rsidRPr="00E44524" w:rsidRDefault="000D5C31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auto"/>
          </w:tcPr>
          <w:p w14:paraId="7FBB9053" w14:textId="70AF43B2" w:rsidR="000D5C31" w:rsidRPr="00E44524" w:rsidRDefault="008D307B" w:rsidP="008D307B">
            <w:pPr>
              <w:tabs>
                <w:tab w:val="clear" w:pos="510"/>
                <w:tab w:val="left" w:pos="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  <w:shd w:val="clear" w:color="auto" w:fill="auto"/>
          </w:tcPr>
          <w:p w14:paraId="2F59CF11" w14:textId="598221B6" w:rsidR="008D307B" w:rsidRPr="00E44524" w:rsidRDefault="0032711D" w:rsidP="008D307B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Liste und Zahlenraten</w:t>
            </w:r>
          </w:p>
          <w:p w14:paraId="7EF52FDE" w14:textId="77777777" w:rsidR="000D5C31" w:rsidRDefault="008D307B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Aufgabe </w:t>
            </w:r>
            <w:r w:rsidR="0032711D">
              <w:rPr>
                <w:szCs w:val="21"/>
              </w:rPr>
              <w:t>Liste</w:t>
            </w:r>
          </w:p>
          <w:p w14:paraId="0F15C808" w14:textId="77777777" w:rsidR="0032711D" w:rsidRDefault="0032711D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Aufgabe Zahlenraten</w:t>
            </w:r>
          </w:p>
          <w:p w14:paraId="599CBDA8" w14:textId="533509EC" w:rsidR="0032711D" w:rsidRPr="00B0504C" w:rsidRDefault="0032711D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Applikation ausprobieren</w:t>
            </w:r>
          </w:p>
        </w:tc>
        <w:tc>
          <w:tcPr>
            <w:tcW w:w="2240" w:type="dxa"/>
            <w:shd w:val="clear" w:color="auto" w:fill="auto"/>
          </w:tcPr>
          <w:p w14:paraId="25B35A83" w14:textId="77777777" w:rsidR="008D307B" w:rsidRPr="004E4616" w:rsidRDefault="008D307B" w:rsidP="008D307B">
            <w:pPr>
              <w:pStyle w:val="Titel3Neu"/>
            </w:pPr>
          </w:p>
          <w:p w14:paraId="6D24B975" w14:textId="794EFD3B" w:rsidR="00B0504C" w:rsidRPr="004E4616" w:rsidRDefault="008D307B" w:rsidP="00B0504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  <w:shd w:val="clear" w:color="auto" w:fill="auto"/>
          </w:tcPr>
          <w:p w14:paraId="491E09C7" w14:textId="7AA31B60" w:rsidR="0032711D" w:rsidRPr="00085964" w:rsidRDefault="0032711D" w:rsidP="0032711D">
            <w:pPr>
              <w:spacing w:before="60" w:after="60" w:line="240" w:lineRule="auto"/>
              <w:ind w:left="720" w:hanging="720"/>
            </w:pPr>
          </w:p>
          <w:p w14:paraId="34EBBF22" w14:textId="356070C2" w:rsidR="008D307B" w:rsidRPr="00085964" w:rsidRDefault="008D307B" w:rsidP="00FA1A8C">
            <w:pPr>
              <w:spacing w:before="60" w:after="60" w:line="240" w:lineRule="auto"/>
              <w:ind w:left="720" w:hanging="720"/>
            </w:pPr>
          </w:p>
        </w:tc>
      </w:tr>
      <w:tr w:rsidR="008D307B" w:rsidRPr="00085964" w14:paraId="1F64778E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1A1974A9" w14:textId="26DB1AD9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  <w:r>
              <w:t>1</w:t>
            </w:r>
            <w:r w:rsidR="0028355A">
              <w:t>1</w:t>
            </w:r>
            <w:r>
              <w:t>:</w:t>
            </w:r>
            <w:r w:rsidR="0028355A">
              <w:t>45</w:t>
            </w:r>
            <w: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D9D4997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761D09A8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3087022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05C2BD2B" w14:textId="77777777" w:rsidR="008D307B" w:rsidRPr="009C5BE9" w:rsidRDefault="008D307B" w:rsidP="00D22F1A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1ADFD4EB" w14:textId="77777777" w:rsidR="008D307B" w:rsidRPr="004E4616" w:rsidRDefault="008D307B" w:rsidP="00D22F1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7F7FAFD" w14:textId="77777777" w:rsidR="008D307B" w:rsidRPr="00085964" w:rsidRDefault="008D307B" w:rsidP="00D22F1A">
            <w:pPr>
              <w:spacing w:before="60" w:after="60" w:line="240" w:lineRule="auto"/>
              <w:ind w:left="720" w:hanging="720"/>
            </w:pPr>
          </w:p>
        </w:tc>
      </w:tr>
      <w:tr w:rsidR="0028355A" w14:paraId="109069A0" w14:textId="77777777" w:rsidTr="00D22F1A">
        <w:tc>
          <w:tcPr>
            <w:tcW w:w="850" w:type="dxa"/>
            <w:shd w:val="clear" w:color="auto" w:fill="auto"/>
          </w:tcPr>
          <w:p w14:paraId="00F3FDB3" w14:textId="77777777" w:rsidR="0028355A" w:rsidRPr="00E44524" w:rsidRDefault="0028355A" w:rsidP="00D22F1A">
            <w:pPr>
              <w:pStyle w:val="Titel3Neu"/>
              <w:rPr>
                <w:szCs w:val="21"/>
              </w:rPr>
            </w:pPr>
          </w:p>
          <w:p w14:paraId="2B585AAD" w14:textId="76786F43" w:rsidR="0028355A" w:rsidRDefault="0028355A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45</w:t>
            </w:r>
          </w:p>
        </w:tc>
        <w:tc>
          <w:tcPr>
            <w:tcW w:w="899" w:type="dxa"/>
            <w:shd w:val="clear" w:color="auto" w:fill="auto"/>
          </w:tcPr>
          <w:p w14:paraId="779B5D7C" w14:textId="77777777" w:rsidR="0028355A" w:rsidRPr="00E44524" w:rsidRDefault="0028355A" w:rsidP="00D22F1A">
            <w:pPr>
              <w:pStyle w:val="Titel3Neu"/>
              <w:rPr>
                <w:szCs w:val="21"/>
              </w:rPr>
            </w:pPr>
          </w:p>
          <w:p w14:paraId="1E5E640F" w14:textId="68EC4030" w:rsidR="0028355A" w:rsidRDefault="0032711D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28355A">
              <w:rPr>
                <w:sz w:val="21"/>
                <w:szCs w:val="21"/>
              </w:rPr>
              <w:t>0</w:t>
            </w:r>
            <w:r w:rsidR="0028355A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auto"/>
          </w:tcPr>
          <w:p w14:paraId="26315503" w14:textId="77777777" w:rsidR="0028355A" w:rsidRPr="00E44524" w:rsidRDefault="0028355A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auto"/>
          </w:tcPr>
          <w:p w14:paraId="4D972B75" w14:textId="707D02D3" w:rsidR="0028355A" w:rsidRPr="00E44524" w:rsidRDefault="0032711D" w:rsidP="00D22F1A">
            <w:pPr>
              <w:tabs>
                <w:tab w:val="clear" w:pos="510"/>
                <w:tab w:val="left" w:pos="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  <w:shd w:val="clear" w:color="auto" w:fill="auto"/>
          </w:tcPr>
          <w:p w14:paraId="3B6AF967" w14:textId="5341BE2D" w:rsidR="0028355A" w:rsidRPr="00E44524" w:rsidRDefault="0028355A" w:rsidP="00D22F1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</w:t>
            </w:r>
            <w:r w:rsidR="0032711D">
              <w:rPr>
                <w:szCs w:val="21"/>
              </w:rPr>
              <w:t>n besprechen</w:t>
            </w:r>
          </w:p>
          <w:p w14:paraId="5584974F" w14:textId="77777777" w:rsidR="0028355A" w:rsidRDefault="0028355A" w:rsidP="0028355A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Aufgabe </w:t>
            </w:r>
            <w:r w:rsidR="0032711D">
              <w:rPr>
                <w:szCs w:val="21"/>
              </w:rPr>
              <w:t>Liste und Zahlenraten</w:t>
            </w:r>
          </w:p>
          <w:p w14:paraId="0C56BA90" w14:textId="7498D5C6" w:rsidR="009D6EC8" w:rsidRPr="0028355A" w:rsidRDefault="009D6EC8" w:rsidP="0028355A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Applikationen anschauen</w:t>
            </w:r>
          </w:p>
        </w:tc>
        <w:tc>
          <w:tcPr>
            <w:tcW w:w="2240" w:type="dxa"/>
            <w:shd w:val="clear" w:color="auto" w:fill="auto"/>
          </w:tcPr>
          <w:p w14:paraId="036D5546" w14:textId="77777777" w:rsidR="00B0504C" w:rsidRPr="004E4616" w:rsidRDefault="00B0504C" w:rsidP="00B0504C">
            <w:pPr>
              <w:pStyle w:val="Titel3Neu"/>
            </w:pPr>
          </w:p>
          <w:p w14:paraId="3BE11F77" w14:textId="01272884" w:rsidR="0028355A" w:rsidRPr="004E4616" w:rsidRDefault="0028355A" w:rsidP="00B0504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  <w:shd w:val="clear" w:color="auto" w:fill="auto"/>
          </w:tcPr>
          <w:p w14:paraId="21E60667" w14:textId="03E6C253" w:rsidR="0028355A" w:rsidRPr="00085964" w:rsidRDefault="0028355A" w:rsidP="00D22F1A">
            <w:pPr>
              <w:spacing w:before="60" w:after="60" w:line="240" w:lineRule="auto"/>
              <w:ind w:left="720" w:hanging="720"/>
            </w:pPr>
          </w:p>
        </w:tc>
      </w:tr>
      <w:bookmarkEnd w:id="1"/>
    </w:tbl>
    <w:p w14:paraId="34A6C91C" w14:textId="77777777" w:rsidR="00C0267C" w:rsidRDefault="00C0267C">
      <w:r>
        <w:rPr>
          <w:b/>
          <w:bCs/>
        </w:rPr>
        <w:br w:type="page"/>
      </w:r>
    </w:p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11334" w14:paraId="275A8E05" w14:textId="77777777" w:rsidTr="0079360E">
        <w:tc>
          <w:tcPr>
            <w:tcW w:w="850" w:type="dxa"/>
          </w:tcPr>
          <w:p w14:paraId="7D7E102F" w14:textId="77777777" w:rsidR="00111334" w:rsidRDefault="00111334" w:rsidP="00111334">
            <w:pPr>
              <w:pStyle w:val="Titel3Neu"/>
            </w:pPr>
          </w:p>
          <w:p w14:paraId="683FD32F" w14:textId="6443D478" w:rsidR="0011133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12:55</w:t>
            </w:r>
          </w:p>
        </w:tc>
        <w:tc>
          <w:tcPr>
            <w:tcW w:w="899" w:type="dxa"/>
          </w:tcPr>
          <w:p w14:paraId="73959281" w14:textId="77777777" w:rsidR="00111334" w:rsidRDefault="00111334" w:rsidP="00111334">
            <w:pPr>
              <w:pStyle w:val="Titel3Neu"/>
            </w:pPr>
          </w:p>
          <w:p w14:paraId="4C22564C" w14:textId="033B3769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20</w:t>
            </w:r>
            <w:r w:rsidRPr="00085964">
              <w:t>'</w:t>
            </w:r>
          </w:p>
        </w:tc>
        <w:tc>
          <w:tcPr>
            <w:tcW w:w="1536" w:type="dxa"/>
          </w:tcPr>
          <w:p w14:paraId="5C559021" w14:textId="77777777" w:rsidR="00111334" w:rsidRDefault="00111334" w:rsidP="00111334">
            <w:pPr>
              <w:pStyle w:val="Titel3Neu"/>
            </w:pPr>
          </w:p>
          <w:p w14:paraId="598718C1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</w:pPr>
          </w:p>
        </w:tc>
        <w:tc>
          <w:tcPr>
            <w:tcW w:w="1580" w:type="dxa"/>
          </w:tcPr>
          <w:p w14:paraId="4891D4A6" w14:textId="1D33AEBA" w:rsidR="00111334" w:rsidRPr="00A95B3C" w:rsidRDefault="00111334" w:rsidP="00111334">
            <w:pPr>
              <w:tabs>
                <w:tab w:val="clear" w:pos="510"/>
              </w:tabs>
              <w:spacing w:before="60" w:after="60" w:line="240" w:lineRule="auto"/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1C83DDA2" w14:textId="5C912C14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Einstieg Klassen, Methoden, Variablen, Vererbung, Abstrakt, Interface</w:t>
            </w:r>
          </w:p>
          <w:p w14:paraId="33E9F773" w14:textId="62C2E00C" w:rsidR="00111334" w:rsidRPr="009D6EC8" w:rsidRDefault="00111334" w:rsidP="00111334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18AB78C8" w14:textId="77777777" w:rsidR="00111334" w:rsidRPr="004E4616" w:rsidRDefault="00111334" w:rsidP="00111334">
            <w:pPr>
              <w:pStyle w:val="Titel3Neu"/>
            </w:pPr>
          </w:p>
          <w:p w14:paraId="2082F4E0" w14:textId="77777777" w:rsidR="00111334" w:rsidRDefault="00111334" w:rsidP="00111334">
            <w:pPr>
              <w:pStyle w:val="TabellentextAufzhlung"/>
            </w:pPr>
            <w:r>
              <w:t>PC / Entwicklungsumgebung</w:t>
            </w:r>
          </w:p>
          <w:p w14:paraId="26C5C2F9" w14:textId="7E837EB5" w:rsidR="00111334" w:rsidRPr="004E4616" w:rsidRDefault="00111334" w:rsidP="00111334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7BA5EBF8" w14:textId="0465A304" w:rsidR="00111334" w:rsidRPr="005D6A1A" w:rsidRDefault="00111334" w:rsidP="00111334">
            <w:pPr>
              <w:pStyle w:val="TextNeu"/>
            </w:pPr>
          </w:p>
        </w:tc>
      </w:tr>
      <w:tr w:rsidR="00111334" w:rsidRPr="00085964" w14:paraId="09578B57" w14:textId="77777777" w:rsidTr="0079360E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8153460" w14:textId="77777777" w:rsidR="00111334" w:rsidRDefault="00111334" w:rsidP="00111334">
            <w:pPr>
              <w:pStyle w:val="Titel3Neu"/>
            </w:pPr>
          </w:p>
          <w:p w14:paraId="708733C8" w14:textId="74BD787B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13:15</w:t>
            </w:r>
          </w:p>
        </w:tc>
        <w:tc>
          <w:tcPr>
            <w:tcW w:w="899" w:type="dxa"/>
          </w:tcPr>
          <w:p w14:paraId="0DDA6D34" w14:textId="77777777" w:rsidR="00111334" w:rsidRDefault="00111334" w:rsidP="00111334">
            <w:pPr>
              <w:pStyle w:val="Titel3Neu"/>
            </w:pPr>
          </w:p>
          <w:p w14:paraId="0F9C2CF3" w14:textId="12943296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30</w:t>
            </w:r>
            <w:r w:rsidRPr="00085964">
              <w:t>'</w:t>
            </w:r>
          </w:p>
        </w:tc>
        <w:tc>
          <w:tcPr>
            <w:tcW w:w="1536" w:type="dxa"/>
          </w:tcPr>
          <w:p w14:paraId="75751D92" w14:textId="77777777" w:rsidR="00111334" w:rsidRDefault="00111334" w:rsidP="00111334">
            <w:pPr>
              <w:pStyle w:val="Titel3Neu"/>
            </w:pPr>
          </w:p>
          <w:p w14:paraId="28FC6C31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133C4DFA" w14:textId="63729A7D" w:rsidR="00111334" w:rsidRPr="008E4B48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</w:t>
            </w:r>
          </w:p>
        </w:tc>
        <w:tc>
          <w:tcPr>
            <w:tcW w:w="6333" w:type="dxa"/>
          </w:tcPr>
          <w:p w14:paraId="2D1E45D7" w14:textId="3E54DDC6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Aufgabe </w:t>
            </w:r>
            <w:proofErr w:type="spellStart"/>
            <w:r>
              <w:rPr>
                <w:szCs w:val="21"/>
              </w:rPr>
              <w:t>Klassen,Methoden,Variablen</w:t>
            </w:r>
            <w:proofErr w:type="spellEnd"/>
          </w:p>
          <w:p w14:paraId="02377B58" w14:textId="44D3DB44" w:rsidR="00111334" w:rsidRPr="00822736" w:rsidRDefault="00111334" w:rsidP="00111334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 zu Klassen Methoden und Variablen lösen</w:t>
            </w:r>
          </w:p>
        </w:tc>
        <w:tc>
          <w:tcPr>
            <w:tcW w:w="2240" w:type="dxa"/>
          </w:tcPr>
          <w:p w14:paraId="6A10C380" w14:textId="77777777" w:rsidR="00111334" w:rsidRPr="004E4616" w:rsidRDefault="00111334" w:rsidP="00111334">
            <w:pPr>
              <w:pStyle w:val="Titel3Neu"/>
            </w:pPr>
          </w:p>
          <w:p w14:paraId="431A56A6" w14:textId="188A7B98" w:rsidR="00111334" w:rsidRPr="004E4616" w:rsidRDefault="00111334" w:rsidP="00111334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5DBF2767" w14:textId="4A2B8DAB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5DF9A940" w14:textId="77777777" w:rsidTr="0079360E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7E8931D0" w14:textId="41DA3F63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13:45</w:t>
            </w:r>
          </w:p>
        </w:tc>
        <w:tc>
          <w:tcPr>
            <w:tcW w:w="899" w:type="dxa"/>
          </w:tcPr>
          <w:p w14:paraId="7048F504" w14:textId="0A6133CC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39EC8F6B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346C42D" w14:textId="0F6FFECB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Besprechung</w:t>
            </w:r>
          </w:p>
        </w:tc>
        <w:tc>
          <w:tcPr>
            <w:tcW w:w="6333" w:type="dxa"/>
          </w:tcPr>
          <w:p w14:paraId="0970581A" w14:textId="1ECB6419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Aufgabenbesprechung</w:t>
            </w:r>
          </w:p>
          <w:p w14:paraId="751C4E63" w14:textId="7149E2A9" w:rsidR="00111334" w:rsidRPr="008C4773" w:rsidRDefault="00111334" w:rsidP="00111334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 besprechen und Lösungsvorschläge teilen</w:t>
            </w:r>
          </w:p>
        </w:tc>
        <w:tc>
          <w:tcPr>
            <w:tcW w:w="2240" w:type="dxa"/>
          </w:tcPr>
          <w:p w14:paraId="1FDF7E53" w14:textId="77777777" w:rsidR="00111334" w:rsidRPr="004E4616" w:rsidRDefault="00111334" w:rsidP="00111334">
            <w:pPr>
              <w:pStyle w:val="Titel3Neu"/>
            </w:pPr>
          </w:p>
          <w:p w14:paraId="13478F11" w14:textId="557EE406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B484130" w14:textId="5F77723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12858F41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7588EC58" w14:textId="4F6B739C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13:55</w:t>
            </w:r>
          </w:p>
        </w:tc>
        <w:tc>
          <w:tcPr>
            <w:tcW w:w="899" w:type="dxa"/>
          </w:tcPr>
          <w:p w14:paraId="20DFD984" w14:textId="2AD13527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46A86602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55E3863" w14:textId="63DD0516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4AA609C0" w14:textId="6D453DC0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Vererbung</w:t>
            </w:r>
          </w:p>
          <w:p w14:paraId="11CC84C7" w14:textId="41BEE45B" w:rsidR="00111334" w:rsidRPr="001D5E08" w:rsidRDefault="00111334" w:rsidP="00111334">
            <w:pPr>
              <w:pStyle w:val="TabellentextAufzhlung"/>
              <w:ind w:left="277" w:hanging="277"/>
            </w:pPr>
            <w:r>
              <w:rPr>
                <w:szCs w:val="21"/>
              </w:rPr>
              <w:t>Aufgabe Vererbung lösen</w:t>
            </w:r>
          </w:p>
        </w:tc>
        <w:tc>
          <w:tcPr>
            <w:tcW w:w="2240" w:type="dxa"/>
          </w:tcPr>
          <w:p w14:paraId="6E0E77E5" w14:textId="77777777" w:rsidR="00111334" w:rsidRPr="004E4616" w:rsidRDefault="00111334" w:rsidP="00111334">
            <w:pPr>
              <w:pStyle w:val="Titel3Neu"/>
            </w:pPr>
          </w:p>
          <w:p w14:paraId="3C1A6F79" w14:textId="0C512240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5D33425B" w14:textId="5E5E372C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3A785C09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253E41D" w14:textId="09FB5B8B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14:35</w:t>
            </w:r>
          </w:p>
        </w:tc>
        <w:tc>
          <w:tcPr>
            <w:tcW w:w="899" w:type="dxa"/>
          </w:tcPr>
          <w:p w14:paraId="276300C2" w14:textId="4193E443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10’</w:t>
            </w:r>
          </w:p>
        </w:tc>
        <w:tc>
          <w:tcPr>
            <w:tcW w:w="1536" w:type="dxa"/>
          </w:tcPr>
          <w:p w14:paraId="1C20CC40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31486873" w14:textId="77777777" w:rsidR="0011133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1DBDC45" w14:textId="121FA6BE" w:rsidR="0011133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Vererbung besprechen</w:t>
            </w:r>
          </w:p>
        </w:tc>
        <w:tc>
          <w:tcPr>
            <w:tcW w:w="2240" w:type="dxa"/>
          </w:tcPr>
          <w:p w14:paraId="2A9E0A66" w14:textId="0C2346DE" w:rsidR="00111334" w:rsidRPr="004E4616" w:rsidRDefault="00111334" w:rsidP="00111334">
            <w:pPr>
              <w:pStyle w:val="Titel3Neu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0C01C1E6" w14:textId="7777777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14:paraId="2A3753D0" w14:textId="77777777" w:rsidTr="00B434DF">
        <w:tc>
          <w:tcPr>
            <w:tcW w:w="850" w:type="dxa"/>
            <w:shd w:val="clear" w:color="auto" w:fill="F2F2F2" w:themeFill="background1" w:themeFillShade="F2"/>
          </w:tcPr>
          <w:p w14:paraId="21B68AD1" w14:textId="28BAEF73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14:45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2F830FD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67C5B89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BD079E6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7E1524E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A1F6DCD" w14:textId="77777777" w:rsidR="00111334" w:rsidRPr="004E4616" w:rsidRDefault="00111334" w:rsidP="00111334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2C427CB" w14:textId="7777777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725F30DA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28D55D33" w14:textId="676E5E5F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15:05</w:t>
            </w:r>
          </w:p>
        </w:tc>
        <w:tc>
          <w:tcPr>
            <w:tcW w:w="899" w:type="dxa"/>
          </w:tcPr>
          <w:p w14:paraId="1C6523EE" w14:textId="4E8AA01D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6F200FFD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3C125565" w14:textId="202ADE83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2662E088" w14:textId="10963C0F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Abstrakt</w:t>
            </w:r>
          </w:p>
          <w:p w14:paraId="227A7049" w14:textId="74C0E8E7" w:rsidR="00111334" w:rsidRPr="001D5E08" w:rsidRDefault="00111334" w:rsidP="00111334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</w:p>
        </w:tc>
        <w:tc>
          <w:tcPr>
            <w:tcW w:w="2240" w:type="dxa"/>
          </w:tcPr>
          <w:p w14:paraId="4E32575E" w14:textId="77777777" w:rsidR="00111334" w:rsidRPr="004E4616" w:rsidRDefault="00111334" w:rsidP="00111334">
            <w:pPr>
              <w:pStyle w:val="Titel3Neu"/>
            </w:pPr>
          </w:p>
          <w:p w14:paraId="7C4E897C" w14:textId="193B2041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6BFD602B" w14:textId="27A6F9DE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45BF2D4B" w14:textId="77777777" w:rsidTr="00B434DF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CAF7D71" w14:textId="6BD210F9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15:35</w:t>
            </w:r>
          </w:p>
        </w:tc>
        <w:tc>
          <w:tcPr>
            <w:tcW w:w="899" w:type="dxa"/>
          </w:tcPr>
          <w:p w14:paraId="436C084E" w14:textId="7015DA24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2877147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1117B92" w14:textId="08617E75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109079C5" w14:textId="1845BC50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Interface</w:t>
            </w:r>
          </w:p>
          <w:p w14:paraId="146E8803" w14:textId="27B3D57D" w:rsidR="00111334" w:rsidRPr="001D5E08" w:rsidRDefault="00111334" w:rsidP="00111334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</w:p>
        </w:tc>
        <w:tc>
          <w:tcPr>
            <w:tcW w:w="2240" w:type="dxa"/>
          </w:tcPr>
          <w:p w14:paraId="717A73A8" w14:textId="77777777" w:rsidR="00111334" w:rsidRPr="004E4616" w:rsidRDefault="00111334" w:rsidP="00111334">
            <w:pPr>
              <w:pStyle w:val="Titel3Neu"/>
            </w:pPr>
          </w:p>
          <w:p w14:paraId="01B3EF71" w14:textId="77777777" w:rsidR="00111334" w:rsidRDefault="00111334" w:rsidP="00111334">
            <w:pPr>
              <w:pStyle w:val="TabellentextAufzhlung"/>
            </w:pPr>
            <w:r>
              <w:t>PC / Entwicklungsumgebung</w:t>
            </w:r>
          </w:p>
          <w:p w14:paraId="0039BCCA" w14:textId="6EF57BD1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C55E1AB" w14:textId="4BCC8EEB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154102CD" w14:textId="77777777" w:rsidTr="00B434DF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4420AC5" w14:textId="7EE0A315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16:05</w:t>
            </w:r>
          </w:p>
        </w:tc>
        <w:tc>
          <w:tcPr>
            <w:tcW w:w="899" w:type="dxa"/>
          </w:tcPr>
          <w:p w14:paraId="04A40CB9" w14:textId="7F17F58E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25’</w:t>
            </w:r>
          </w:p>
        </w:tc>
        <w:tc>
          <w:tcPr>
            <w:tcW w:w="1536" w:type="dxa"/>
          </w:tcPr>
          <w:p w14:paraId="2488D0ED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FC3E506" w14:textId="05C1BEC9" w:rsidR="0011133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935D141" w14:textId="432CA8F0" w:rsidR="0011133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Das gelernte selber anwenden</w:t>
            </w:r>
          </w:p>
        </w:tc>
        <w:tc>
          <w:tcPr>
            <w:tcW w:w="2240" w:type="dxa"/>
          </w:tcPr>
          <w:p w14:paraId="70A95552" w14:textId="77777777" w:rsidR="00111334" w:rsidRPr="004E4616" w:rsidRDefault="00111334" w:rsidP="00111334">
            <w:pPr>
              <w:pStyle w:val="Titel3Neu"/>
            </w:pPr>
          </w:p>
        </w:tc>
        <w:tc>
          <w:tcPr>
            <w:tcW w:w="879" w:type="dxa"/>
          </w:tcPr>
          <w:p w14:paraId="2B3B1929" w14:textId="77777777" w:rsidR="00111334" w:rsidRDefault="00111334" w:rsidP="00111334">
            <w:pPr>
              <w:spacing w:before="60" w:after="60" w:line="240" w:lineRule="auto"/>
              <w:ind w:left="720" w:hanging="720"/>
            </w:pPr>
          </w:p>
        </w:tc>
      </w:tr>
    </w:tbl>
    <w:p w14:paraId="26910A8F" w14:textId="56B2CAA2" w:rsidR="0079360E" w:rsidRPr="00AF3573" w:rsidRDefault="000A24CA" w:rsidP="00AF3573">
      <w:r>
        <w:rPr>
          <w:b/>
          <w:bCs/>
        </w:rPr>
        <w:br w:type="page"/>
      </w:r>
    </w:p>
    <w:p w14:paraId="254EDD0D" w14:textId="77777777" w:rsidR="001E4437" w:rsidRDefault="004E46F2" w:rsidP="004E46F2">
      <w:pPr>
        <w:pStyle w:val="Titel2Neu"/>
      </w:pPr>
      <w:r>
        <w:lastRenderedPageBreak/>
        <w:tab/>
      </w:r>
      <w:r w:rsidR="001E4437">
        <w:tab/>
        <w:t>2. Tag</w:t>
      </w:r>
    </w:p>
    <w:p w14:paraId="5D83120A" w14:textId="77777777" w:rsidR="001E4437" w:rsidRDefault="001E4437" w:rsidP="001E443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11055C45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50E8BE9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5A1A41F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3C62404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2049CF6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4AA728F7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09DB778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438644A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120CF4" w14:paraId="75C7E04F" w14:textId="77777777" w:rsidTr="005E5067">
        <w:tc>
          <w:tcPr>
            <w:tcW w:w="850" w:type="dxa"/>
          </w:tcPr>
          <w:p w14:paraId="15B1781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459E174" w14:textId="70523C1E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172AEEB8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514B892" w14:textId="0A132D07" w:rsidR="00120CF4" w:rsidRPr="00E44524" w:rsidRDefault="008C4773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6F9ADED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39244BA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DCFB32" w14:textId="36DA0A33" w:rsidR="00120CF4" w:rsidRPr="00E44524" w:rsidRDefault="00B434DF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21FFA1A1" w14:textId="77777777" w:rsidR="00120CF4" w:rsidRDefault="00B434DF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1 zusammenfassen</w:t>
            </w:r>
          </w:p>
          <w:p w14:paraId="6E31C41F" w14:textId="6B9DAEF2" w:rsidR="004718D1" w:rsidRPr="006D6ADB" w:rsidRDefault="008C4773" w:rsidP="004718D1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C# Einstieg</w:t>
            </w:r>
          </w:p>
          <w:p w14:paraId="599D73AC" w14:textId="0E697E2E" w:rsidR="00B8741C" w:rsidRPr="00B434DF" w:rsidRDefault="008C4773" w:rsidP="008C4773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  <w:r>
              <w:rPr>
                <w:szCs w:val="21"/>
              </w:rPr>
              <w:t>Vererbung usw.</w:t>
            </w:r>
          </w:p>
        </w:tc>
        <w:tc>
          <w:tcPr>
            <w:tcW w:w="2240" w:type="dxa"/>
          </w:tcPr>
          <w:p w14:paraId="5AF8B529" w14:textId="77777777" w:rsidR="004718D1" w:rsidRPr="004E4616" w:rsidRDefault="004718D1" w:rsidP="004718D1">
            <w:pPr>
              <w:pStyle w:val="Titel3Neu"/>
            </w:pPr>
          </w:p>
          <w:p w14:paraId="0E0983B9" w14:textId="27023809" w:rsidR="004718D1" w:rsidRDefault="004718D1" w:rsidP="004718D1">
            <w:pPr>
              <w:pStyle w:val="TabellentextAufzhlung"/>
            </w:pPr>
            <w:r>
              <w:t>Flipchart</w:t>
            </w:r>
          </w:p>
          <w:p w14:paraId="086B6468" w14:textId="47B1E0CA" w:rsidR="00120CF4" w:rsidRPr="004E4616" w:rsidRDefault="004718D1" w:rsidP="004718D1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1AF791DF" w14:textId="77777777" w:rsidR="00120CF4" w:rsidRPr="005D6A1A" w:rsidRDefault="00120CF4" w:rsidP="005E5067">
            <w:pPr>
              <w:pStyle w:val="Titel3Neu"/>
            </w:pPr>
          </w:p>
          <w:p w14:paraId="26A3D24F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0F85895E" w14:textId="77777777" w:rsidTr="005E5067">
        <w:tc>
          <w:tcPr>
            <w:tcW w:w="850" w:type="dxa"/>
          </w:tcPr>
          <w:p w14:paraId="0FF53F12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4E815F7E" w14:textId="07E4F5CF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DF2B2A">
              <w:rPr>
                <w:sz w:val="21"/>
                <w:szCs w:val="21"/>
              </w:rPr>
              <w:t>:</w:t>
            </w:r>
            <w:r w:rsidR="008C4773">
              <w:rPr>
                <w:sz w:val="21"/>
                <w:szCs w:val="21"/>
              </w:rPr>
              <w:t>50</w:t>
            </w:r>
          </w:p>
        </w:tc>
        <w:tc>
          <w:tcPr>
            <w:tcW w:w="899" w:type="dxa"/>
          </w:tcPr>
          <w:p w14:paraId="54394954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34BEEC37" w14:textId="6C609CAB" w:rsidR="00120CF4" w:rsidRPr="00E44524" w:rsidRDefault="00C25598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B78C583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33DE9AB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939E5A3" w14:textId="07934873" w:rsidR="00120CF4" w:rsidRPr="00E44524" w:rsidRDefault="004718D1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Grundlagen</w:t>
            </w:r>
          </w:p>
        </w:tc>
        <w:tc>
          <w:tcPr>
            <w:tcW w:w="6333" w:type="dxa"/>
          </w:tcPr>
          <w:p w14:paraId="3D2B97FA" w14:textId="4F3D6ACE" w:rsidR="00120CF4" w:rsidRPr="00E44524" w:rsidRDefault="008C4773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</w:t>
            </w:r>
          </w:p>
          <w:p w14:paraId="4C7222AB" w14:textId="252B17BA" w:rsidR="004718D1" w:rsidRPr="008C4773" w:rsidRDefault="008C4773" w:rsidP="008C477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Was ist LINQ?</w:t>
            </w:r>
          </w:p>
        </w:tc>
        <w:tc>
          <w:tcPr>
            <w:tcW w:w="2240" w:type="dxa"/>
          </w:tcPr>
          <w:p w14:paraId="51A8D396" w14:textId="77777777" w:rsidR="00120CF4" w:rsidRPr="004E4616" w:rsidRDefault="00120CF4" w:rsidP="005E5067">
            <w:pPr>
              <w:pStyle w:val="Titel3Neu"/>
            </w:pPr>
          </w:p>
          <w:p w14:paraId="54C9F6AF" w14:textId="77777777" w:rsidR="00120CF4" w:rsidRDefault="00120CF4" w:rsidP="005E5067">
            <w:pPr>
              <w:pStyle w:val="TabellentextAufzhlung"/>
            </w:pPr>
            <w:r>
              <w:t>Flipchart</w:t>
            </w:r>
          </w:p>
          <w:p w14:paraId="63098591" w14:textId="77777777" w:rsidR="00120CF4" w:rsidRPr="004E4616" w:rsidRDefault="00120CF4" w:rsidP="005E5067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210D1FB1" w14:textId="55FED9AA" w:rsidR="004718D1" w:rsidRPr="005D6A1A" w:rsidRDefault="004718D1" w:rsidP="004718D1">
            <w:pPr>
              <w:spacing w:before="60" w:after="60" w:line="240" w:lineRule="auto"/>
            </w:pPr>
          </w:p>
        </w:tc>
      </w:tr>
      <w:tr w:rsidR="00120CF4" w14:paraId="12C5D5AF" w14:textId="77777777" w:rsidTr="005E5067">
        <w:tc>
          <w:tcPr>
            <w:tcW w:w="850" w:type="dxa"/>
          </w:tcPr>
          <w:p w14:paraId="10F39A3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C70EDC0" w14:textId="12AFD64A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09:</w:t>
            </w:r>
            <w:r w:rsidR="00C25598">
              <w:rPr>
                <w:sz w:val="21"/>
                <w:szCs w:val="21"/>
              </w:rPr>
              <w:t>20</w:t>
            </w:r>
          </w:p>
        </w:tc>
        <w:tc>
          <w:tcPr>
            <w:tcW w:w="899" w:type="dxa"/>
          </w:tcPr>
          <w:p w14:paraId="435DC58D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7F709426" w14:textId="231853F7" w:rsidR="00120CF4" w:rsidRPr="00E44524" w:rsidRDefault="00C25598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120CF4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</w:tcPr>
          <w:p w14:paraId="1CF0858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23F01C7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6340D8D" w14:textId="284C850E" w:rsidR="00120CF4" w:rsidRPr="00F2713B" w:rsidRDefault="00F2713B" w:rsidP="005E5067">
            <w:pPr>
              <w:pStyle w:val="Titel3Neu"/>
              <w:rPr>
                <w:b w:val="0"/>
                <w:bCs w:val="0"/>
                <w:szCs w:val="21"/>
              </w:rPr>
            </w:pPr>
            <w:r w:rsidRPr="00F2713B">
              <w:rPr>
                <w:b w:val="0"/>
                <w:bCs w:val="0"/>
                <w:szCs w:val="21"/>
              </w:rPr>
              <w:t>Programmiergrundlagen</w:t>
            </w:r>
          </w:p>
          <w:p w14:paraId="25F8C765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36292E25" w14:textId="2C4A8570" w:rsidR="00F2713B" w:rsidRDefault="00C25598" w:rsidP="00F2713B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 1</w:t>
            </w:r>
          </w:p>
          <w:p w14:paraId="54063A1E" w14:textId="00A089A2" w:rsidR="00120CF4" w:rsidRPr="00F2713B" w:rsidRDefault="00C25598" w:rsidP="00F2713B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 xml:space="preserve">Aufgaben </w:t>
            </w:r>
            <w:proofErr w:type="spellStart"/>
            <w:r>
              <w:rPr>
                <w:szCs w:val="21"/>
              </w:rPr>
              <w:t>Linq</w:t>
            </w:r>
            <w:proofErr w:type="spellEnd"/>
            <w:r>
              <w:rPr>
                <w:szCs w:val="21"/>
              </w:rPr>
              <w:t xml:space="preserve"> 1 lösen</w:t>
            </w:r>
          </w:p>
        </w:tc>
        <w:tc>
          <w:tcPr>
            <w:tcW w:w="2240" w:type="dxa"/>
          </w:tcPr>
          <w:p w14:paraId="0DF0753B" w14:textId="77777777" w:rsidR="00120CF4" w:rsidRPr="004E4616" w:rsidRDefault="00120CF4" w:rsidP="005E5067">
            <w:pPr>
              <w:pStyle w:val="Titel3Neu"/>
            </w:pPr>
          </w:p>
          <w:p w14:paraId="5CCE143A" w14:textId="186C59BB" w:rsidR="00120CF4" w:rsidRPr="004E4616" w:rsidRDefault="00111334" w:rsidP="00F2713B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025437A" w14:textId="046141B5" w:rsidR="00D6208C" w:rsidRPr="005D6A1A" w:rsidRDefault="00D6208C" w:rsidP="00D6208C">
            <w:pPr>
              <w:spacing w:before="60" w:after="60" w:line="240" w:lineRule="auto"/>
              <w:ind w:left="720" w:hanging="720"/>
            </w:pPr>
          </w:p>
          <w:p w14:paraId="68EACCF6" w14:textId="2CF14166" w:rsidR="00F2713B" w:rsidRPr="005D6A1A" w:rsidRDefault="00F2713B" w:rsidP="005E5067">
            <w:pPr>
              <w:spacing w:before="60" w:after="60" w:line="240" w:lineRule="auto"/>
              <w:ind w:left="720" w:hanging="720"/>
            </w:pPr>
          </w:p>
        </w:tc>
      </w:tr>
      <w:tr w:rsidR="00120CF4" w14:paraId="29B0C79B" w14:textId="77777777" w:rsidTr="005E5067">
        <w:tc>
          <w:tcPr>
            <w:tcW w:w="850" w:type="dxa"/>
            <w:shd w:val="clear" w:color="auto" w:fill="F2F2F2" w:themeFill="background1" w:themeFillShade="F2"/>
          </w:tcPr>
          <w:p w14:paraId="4AA345A8" w14:textId="529E228C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10:0</w:t>
            </w:r>
            <w:r w:rsidR="00F2713B"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4B428E0" w14:textId="75800DF7" w:rsidR="00120CF4" w:rsidRPr="00E44524" w:rsidRDefault="00F2713B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120CF4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E911A54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FABD338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DD2E8DA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F3BE768" w14:textId="77777777" w:rsidR="00120CF4" w:rsidRPr="004E4616" w:rsidRDefault="00120CF4" w:rsidP="005E5067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829766B" w14:textId="77777777" w:rsidR="00120CF4" w:rsidRPr="00085964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F2713B" w14:paraId="7DF884D4" w14:textId="77777777" w:rsidTr="000F5BE8">
        <w:tc>
          <w:tcPr>
            <w:tcW w:w="850" w:type="dxa"/>
          </w:tcPr>
          <w:p w14:paraId="58EE8264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510D1C74" w14:textId="28B252D7" w:rsidR="00F2713B" w:rsidRPr="00E44524" w:rsidRDefault="00F2713B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20</w:t>
            </w:r>
          </w:p>
        </w:tc>
        <w:tc>
          <w:tcPr>
            <w:tcW w:w="899" w:type="dxa"/>
          </w:tcPr>
          <w:p w14:paraId="7F097E14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2A36D3B5" w14:textId="1C62ECF7" w:rsidR="00F2713B" w:rsidRPr="00E44524" w:rsidRDefault="00C25598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="00F2713B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46485C6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6F6CA730" w14:textId="77777777" w:rsidR="00F2713B" w:rsidRPr="00E44524" w:rsidRDefault="00F2713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656C75C" w14:textId="77777777" w:rsidR="00F2713B" w:rsidRPr="00F2713B" w:rsidRDefault="00F2713B" w:rsidP="000F5BE8">
            <w:pPr>
              <w:pStyle w:val="Titel3Neu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Praktische Aufgabe</w:t>
            </w:r>
          </w:p>
          <w:p w14:paraId="3A2AF60E" w14:textId="77777777" w:rsidR="00F2713B" w:rsidRPr="00E44524" w:rsidRDefault="00F2713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5F61CFFF" w14:textId="725B5BF7" w:rsidR="00F2713B" w:rsidRPr="00C25598" w:rsidRDefault="00C25598" w:rsidP="00C2559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LINQ Aufgabe </w:t>
            </w:r>
            <w:proofErr w:type="spellStart"/>
            <w:r>
              <w:rPr>
                <w:szCs w:val="21"/>
              </w:rPr>
              <w:t>OrderByThenBy</w:t>
            </w:r>
            <w:proofErr w:type="spellEnd"/>
          </w:p>
        </w:tc>
        <w:tc>
          <w:tcPr>
            <w:tcW w:w="2240" w:type="dxa"/>
          </w:tcPr>
          <w:p w14:paraId="467546C6" w14:textId="77777777" w:rsidR="00F2713B" w:rsidRPr="004E4616" w:rsidRDefault="00F2713B" w:rsidP="000F5BE8">
            <w:pPr>
              <w:pStyle w:val="Titel3Neu"/>
            </w:pPr>
          </w:p>
          <w:p w14:paraId="1C28EB4E" w14:textId="77777777" w:rsidR="00F2713B" w:rsidRPr="004E4616" w:rsidRDefault="00F2713B" w:rsidP="000F5BE8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141B7F8A" w14:textId="222279BF" w:rsidR="00F2713B" w:rsidRPr="005D6A1A" w:rsidRDefault="00F2713B" w:rsidP="000F5BE8">
            <w:pPr>
              <w:spacing w:before="60" w:after="60" w:line="240" w:lineRule="auto"/>
              <w:ind w:left="720" w:hanging="720"/>
            </w:pPr>
          </w:p>
        </w:tc>
      </w:tr>
      <w:tr w:rsidR="00F2713B" w:rsidRPr="00085964" w14:paraId="0A939268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178855D2" w14:textId="3039A3A8" w:rsidR="00F2713B" w:rsidRPr="001D5E08" w:rsidRDefault="00F2713B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  <w:r w:rsidR="00C25598">
              <w:rPr>
                <w:b w:val="0"/>
              </w:rPr>
              <w:t>0</w:t>
            </w:r>
            <w:r>
              <w:rPr>
                <w:b w:val="0"/>
              </w:rPr>
              <w:t>:</w:t>
            </w:r>
            <w:r w:rsidR="00C25598">
              <w:rPr>
                <w:b w:val="0"/>
              </w:rPr>
              <w:t>5</w:t>
            </w:r>
            <w:r>
              <w:rPr>
                <w:b w:val="0"/>
              </w:rPr>
              <w:t>0</w:t>
            </w:r>
          </w:p>
        </w:tc>
        <w:tc>
          <w:tcPr>
            <w:tcW w:w="899" w:type="dxa"/>
          </w:tcPr>
          <w:p w14:paraId="64511DC6" w14:textId="20EE0E8E" w:rsidR="00F2713B" w:rsidRPr="0079360E" w:rsidRDefault="00C25598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  <w:r w:rsidR="00F2713B">
              <w:rPr>
                <w:b w:val="0"/>
              </w:rPr>
              <w:t>0</w:t>
            </w:r>
            <w:r w:rsidR="00F2713B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6F00F85" w14:textId="77777777" w:rsidR="00F2713B" w:rsidRPr="00085964" w:rsidRDefault="00F2713B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12902BF3" w14:textId="77777777" w:rsidR="00F2713B" w:rsidRPr="00085964" w:rsidRDefault="00F2713B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3FF2B975" w14:textId="68CCC49C" w:rsidR="00F2713B" w:rsidRPr="00E44524" w:rsidRDefault="00C25598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LINQ Aufgabe </w:t>
            </w:r>
            <w:proofErr w:type="spellStart"/>
            <w:r>
              <w:rPr>
                <w:szCs w:val="21"/>
              </w:rPr>
              <w:t>GroupBy</w:t>
            </w:r>
            <w:proofErr w:type="spellEnd"/>
          </w:p>
          <w:p w14:paraId="65AA0A38" w14:textId="64CE2CA7" w:rsidR="00F2713B" w:rsidRPr="00C25598" w:rsidRDefault="00C25598" w:rsidP="00C2559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 xml:space="preserve">Aufgabe </w:t>
            </w:r>
            <w:proofErr w:type="spellStart"/>
            <w:r>
              <w:rPr>
                <w:szCs w:val="21"/>
              </w:rPr>
              <w:t>GroupBY</w:t>
            </w:r>
            <w:proofErr w:type="spellEnd"/>
          </w:p>
        </w:tc>
        <w:tc>
          <w:tcPr>
            <w:tcW w:w="2240" w:type="dxa"/>
          </w:tcPr>
          <w:p w14:paraId="4756EA73" w14:textId="77777777" w:rsidR="00F2713B" w:rsidRPr="004E4616" w:rsidRDefault="00F2713B" w:rsidP="000F5BE8">
            <w:pPr>
              <w:pStyle w:val="Titel3Neu"/>
            </w:pPr>
          </w:p>
          <w:p w14:paraId="6C6D0B07" w14:textId="4AA9ACEA" w:rsidR="00F2713B" w:rsidRDefault="00F2713B" w:rsidP="000F5BE8">
            <w:pPr>
              <w:pStyle w:val="TabellentextAufzhlung"/>
            </w:pPr>
            <w:r>
              <w:t>PC / Entwicklungsumgebung</w:t>
            </w:r>
          </w:p>
          <w:p w14:paraId="2E4CEFCC" w14:textId="2208D7EB" w:rsidR="00F2713B" w:rsidRPr="000A24CA" w:rsidRDefault="00733F01" w:rsidP="00733F01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1FA4A67B" w14:textId="1FA568AF" w:rsidR="00F2713B" w:rsidRPr="00085964" w:rsidRDefault="00F2713B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7C5ABD" w14:paraId="2432136A" w14:textId="77777777" w:rsidTr="000F5BE8">
        <w:trPr>
          <w:tblHeader/>
        </w:trPr>
        <w:tc>
          <w:tcPr>
            <w:tcW w:w="850" w:type="dxa"/>
            <w:shd w:val="pct10" w:color="auto" w:fill="auto"/>
          </w:tcPr>
          <w:p w14:paraId="7491998D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10BCAE56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3178D350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034F7524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A4D87B9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2B5C8D0B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189B9865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B40DFF" w:rsidRPr="00085964" w14:paraId="20CCC016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234D7BE6" w14:textId="77777777" w:rsidR="00B40DFF" w:rsidRPr="001D5E08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11:20</w:t>
            </w:r>
          </w:p>
        </w:tc>
        <w:tc>
          <w:tcPr>
            <w:tcW w:w="899" w:type="dxa"/>
          </w:tcPr>
          <w:p w14:paraId="6E96DAED" w14:textId="319D7919" w:rsidR="00B40DFF" w:rsidRPr="0079360E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25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C59B507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08829BFF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15A73FEF" w14:textId="793081BA" w:rsidR="00B40DFF" w:rsidRPr="00E44524" w:rsidRDefault="00C25598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Aufgaben besprechen</w:t>
            </w:r>
          </w:p>
          <w:p w14:paraId="4C4C7370" w14:textId="1B3B4C68" w:rsidR="00B40DFF" w:rsidRPr="00B40DFF" w:rsidRDefault="00C25598" w:rsidP="000F5BE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Besprechung</w:t>
            </w:r>
          </w:p>
        </w:tc>
        <w:tc>
          <w:tcPr>
            <w:tcW w:w="2240" w:type="dxa"/>
          </w:tcPr>
          <w:p w14:paraId="2BF571B2" w14:textId="77777777" w:rsidR="00B40DFF" w:rsidRPr="004E4616" w:rsidRDefault="00B40DFF" w:rsidP="000F5BE8">
            <w:pPr>
              <w:pStyle w:val="Titel3Neu"/>
            </w:pPr>
          </w:p>
          <w:p w14:paraId="0217839F" w14:textId="25F467A4" w:rsidR="00B40DFF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0009123" w14:textId="27ADC250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085964" w14:paraId="133F112D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10F00ABE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3D8DD42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11AD1CB3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3932ABD6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7F6FC0B" w14:textId="77777777" w:rsidR="00B40DFF" w:rsidRPr="009C5BE9" w:rsidRDefault="00B40DFF" w:rsidP="000F5BE8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093020E5" w14:textId="77777777" w:rsidR="00B40DFF" w:rsidRPr="004E4616" w:rsidRDefault="00B40DFF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66A9E14" w14:textId="77777777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085964" w14:paraId="70124D19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46B929F" w14:textId="3A2166CF" w:rsidR="00B40DFF" w:rsidRPr="001D5E08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lastRenderedPageBreak/>
              <w:t>12:45</w:t>
            </w:r>
          </w:p>
        </w:tc>
        <w:tc>
          <w:tcPr>
            <w:tcW w:w="899" w:type="dxa"/>
          </w:tcPr>
          <w:p w14:paraId="0DE4B80E" w14:textId="222545E3" w:rsidR="00B40DFF" w:rsidRPr="0079360E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A759FD8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D81E222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48009817" w14:textId="3AE4B359" w:rsidR="00B40DFF" w:rsidRPr="00B40DFF" w:rsidRDefault="00142B67" w:rsidP="00142B67">
            <w:pPr>
              <w:pStyle w:val="Titel3Neu"/>
              <w:tabs>
                <w:tab w:val="left" w:pos="2205"/>
              </w:tabs>
              <w:rPr>
                <w:szCs w:val="21"/>
              </w:rPr>
            </w:pPr>
            <w:r>
              <w:rPr>
                <w:szCs w:val="21"/>
              </w:rPr>
              <w:t xml:space="preserve">Einstieg </w:t>
            </w:r>
            <w:proofErr w:type="spellStart"/>
            <w:r>
              <w:rPr>
                <w:szCs w:val="21"/>
              </w:rPr>
              <w:t>WinForms</w:t>
            </w:r>
            <w:proofErr w:type="spellEnd"/>
          </w:p>
        </w:tc>
        <w:tc>
          <w:tcPr>
            <w:tcW w:w="2240" w:type="dxa"/>
          </w:tcPr>
          <w:p w14:paraId="59D77715" w14:textId="77777777" w:rsidR="00B40DFF" w:rsidRPr="004E4616" w:rsidRDefault="00B40DFF" w:rsidP="000F5BE8">
            <w:pPr>
              <w:pStyle w:val="Titel3Neu"/>
            </w:pPr>
          </w:p>
          <w:p w14:paraId="35CFDF44" w14:textId="1500FC1A" w:rsidR="00B40DFF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5D0A52AB" w14:textId="50044E81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DF2B2A" w14:paraId="0A8ADDE5" w14:textId="77777777" w:rsidTr="000F5BE8">
        <w:tc>
          <w:tcPr>
            <w:tcW w:w="850" w:type="dxa"/>
          </w:tcPr>
          <w:p w14:paraId="0D0C82F1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340804A9" w14:textId="22F816E2" w:rsidR="00DF2B2A" w:rsidRPr="00E44524" w:rsidRDefault="00DF2B2A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13:00</w:t>
            </w:r>
          </w:p>
        </w:tc>
        <w:tc>
          <w:tcPr>
            <w:tcW w:w="899" w:type="dxa"/>
          </w:tcPr>
          <w:p w14:paraId="32A78835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602137A9" w14:textId="721B44FB" w:rsidR="00DF2B2A" w:rsidRPr="00E44524" w:rsidRDefault="00142B6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30’</w:t>
            </w:r>
          </w:p>
        </w:tc>
        <w:tc>
          <w:tcPr>
            <w:tcW w:w="1536" w:type="dxa"/>
          </w:tcPr>
          <w:p w14:paraId="75614980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304D9E0D" w14:textId="77777777" w:rsidR="00DF2B2A" w:rsidRPr="00E44524" w:rsidRDefault="00DF2B2A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2CB51797" w14:textId="58876F09" w:rsidR="00DF2B2A" w:rsidRPr="00E44524" w:rsidRDefault="00142B6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E96EF6C" w14:textId="3D787AC7" w:rsidR="00DF2B2A" w:rsidRPr="00DF2B2A" w:rsidRDefault="00142B67" w:rsidP="00142B67">
            <w:pPr>
              <w:pStyle w:val="Titel3Neu"/>
              <w:rPr>
                <w:szCs w:val="21"/>
              </w:rPr>
            </w:pPr>
            <w:proofErr w:type="spellStart"/>
            <w:r>
              <w:rPr>
                <w:szCs w:val="21"/>
              </w:rPr>
              <w:t>WinForms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rechner</w:t>
            </w:r>
            <w:proofErr w:type="spellEnd"/>
            <w:r w:rsidR="00DF2B2A">
              <w:rPr>
                <w:szCs w:val="21"/>
              </w:rPr>
              <w:t xml:space="preserve"> </w:t>
            </w:r>
          </w:p>
        </w:tc>
        <w:tc>
          <w:tcPr>
            <w:tcW w:w="2240" w:type="dxa"/>
          </w:tcPr>
          <w:p w14:paraId="4F6BA96C" w14:textId="77777777" w:rsidR="00DF2B2A" w:rsidRPr="004E4616" w:rsidRDefault="00DF2B2A" w:rsidP="000F5BE8">
            <w:pPr>
              <w:pStyle w:val="Titel3Neu"/>
            </w:pPr>
          </w:p>
          <w:p w14:paraId="704F6DFF" w14:textId="77777777" w:rsidR="00DF2B2A" w:rsidRDefault="00DF2B2A" w:rsidP="000F5BE8">
            <w:pPr>
              <w:pStyle w:val="TabellentextAufzhlung"/>
            </w:pPr>
            <w:r>
              <w:t>Flipchart</w:t>
            </w:r>
          </w:p>
          <w:p w14:paraId="323BC0B4" w14:textId="77777777" w:rsidR="00DF2B2A" w:rsidRPr="004E4616" w:rsidRDefault="00DF2B2A" w:rsidP="000F5BE8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F967EF3" w14:textId="14AC607C" w:rsidR="00D6208C" w:rsidRPr="005D6A1A" w:rsidRDefault="00D6208C" w:rsidP="00D6208C">
            <w:pPr>
              <w:spacing w:before="60" w:after="60" w:line="240" w:lineRule="auto"/>
              <w:ind w:left="720" w:hanging="720"/>
            </w:pPr>
          </w:p>
          <w:p w14:paraId="41FC63BB" w14:textId="504483BA" w:rsidR="00DF2B2A" w:rsidRPr="005D6A1A" w:rsidRDefault="00DF2B2A" w:rsidP="002C4EA1">
            <w:pPr>
              <w:spacing w:before="60" w:after="60" w:line="240" w:lineRule="auto"/>
              <w:ind w:left="720" w:hanging="720"/>
            </w:pPr>
          </w:p>
        </w:tc>
      </w:tr>
      <w:tr w:rsidR="00142B67" w14:paraId="781D7B59" w14:textId="77777777" w:rsidTr="000F5BE8">
        <w:tc>
          <w:tcPr>
            <w:tcW w:w="850" w:type="dxa"/>
          </w:tcPr>
          <w:p w14:paraId="632D6C58" w14:textId="25807491" w:rsidR="00142B67" w:rsidRPr="00142B67" w:rsidRDefault="00142B67" w:rsidP="00142B6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142B67">
              <w:rPr>
                <w:b w:val="0"/>
                <w:bCs w:val="0"/>
                <w:szCs w:val="21"/>
              </w:rPr>
              <w:t>13:</w:t>
            </w:r>
            <w:r>
              <w:rPr>
                <w:b w:val="0"/>
                <w:bCs w:val="0"/>
                <w:szCs w:val="21"/>
              </w:rPr>
              <w:t>3</w:t>
            </w:r>
            <w:r w:rsidRPr="00142B67">
              <w:rPr>
                <w:b w:val="0"/>
                <w:bCs w:val="0"/>
                <w:szCs w:val="21"/>
              </w:rPr>
              <w:t>0</w:t>
            </w:r>
          </w:p>
        </w:tc>
        <w:tc>
          <w:tcPr>
            <w:tcW w:w="899" w:type="dxa"/>
          </w:tcPr>
          <w:p w14:paraId="60A25E02" w14:textId="6337BFCB" w:rsidR="00142B67" w:rsidRPr="00142B67" w:rsidRDefault="00142B67" w:rsidP="00142B6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10’</w:t>
            </w:r>
          </w:p>
        </w:tc>
        <w:tc>
          <w:tcPr>
            <w:tcW w:w="1536" w:type="dxa"/>
          </w:tcPr>
          <w:p w14:paraId="4FFD5E19" w14:textId="77777777" w:rsidR="00142B67" w:rsidRPr="00E44524" w:rsidRDefault="00142B67" w:rsidP="000F5BE8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460FCA16" w14:textId="77777777" w:rsidR="00142B67" w:rsidRDefault="00142B6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66C88222" w14:textId="2AB6B7D7" w:rsidR="00142B67" w:rsidRDefault="00142B67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Rechner besprechen</w:t>
            </w:r>
          </w:p>
        </w:tc>
        <w:tc>
          <w:tcPr>
            <w:tcW w:w="2240" w:type="dxa"/>
          </w:tcPr>
          <w:p w14:paraId="353551E1" w14:textId="389F2793" w:rsidR="00142B67" w:rsidRPr="004E4616" w:rsidRDefault="00111334" w:rsidP="000F5BE8">
            <w:pPr>
              <w:pStyle w:val="Titel3Neu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5993046C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2C4EA1" w:rsidRPr="00085964" w14:paraId="3CAA2B75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4881BC1" w14:textId="46C82222" w:rsidR="002C4EA1" w:rsidRPr="001D5E08" w:rsidRDefault="002C4EA1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</w:t>
            </w:r>
            <w:r w:rsidR="00142B67">
              <w:rPr>
                <w:b w:val="0"/>
              </w:rPr>
              <w:t>40</w:t>
            </w:r>
          </w:p>
        </w:tc>
        <w:tc>
          <w:tcPr>
            <w:tcW w:w="899" w:type="dxa"/>
          </w:tcPr>
          <w:p w14:paraId="349D9301" w14:textId="7F241580" w:rsidR="002C4EA1" w:rsidRPr="0079360E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40</w:t>
            </w:r>
            <w:r w:rsidR="002C4EA1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C1D69AD" w14:textId="77777777" w:rsidR="002C4EA1" w:rsidRPr="00085964" w:rsidRDefault="002C4EA1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F6BE34C" w14:textId="77777777" w:rsidR="002C4EA1" w:rsidRPr="00085964" w:rsidRDefault="002C4EA1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58FB9F18" w14:textId="01E7A8B0" w:rsidR="002C4EA1" w:rsidRPr="00E44524" w:rsidRDefault="00142B67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RGB Aufgabe</w:t>
            </w:r>
          </w:p>
          <w:p w14:paraId="4813364F" w14:textId="33851CB6" w:rsidR="002C4EA1" w:rsidRPr="00B40DFF" w:rsidRDefault="00142B67" w:rsidP="000F5BE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b/>
              </w:rPr>
              <w:t>Lösen und besprechen</w:t>
            </w:r>
          </w:p>
        </w:tc>
        <w:tc>
          <w:tcPr>
            <w:tcW w:w="2240" w:type="dxa"/>
          </w:tcPr>
          <w:p w14:paraId="24173F54" w14:textId="77777777" w:rsidR="002C4EA1" w:rsidRPr="004E4616" w:rsidRDefault="002C4EA1" w:rsidP="000F5BE8">
            <w:pPr>
              <w:pStyle w:val="Titel3Neu"/>
            </w:pPr>
          </w:p>
          <w:p w14:paraId="2AE5500F" w14:textId="73F0CE67" w:rsidR="002C4EA1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5637FB22" w14:textId="33FE21DB" w:rsidR="002C4EA1" w:rsidRPr="00085964" w:rsidRDefault="002C4EA1" w:rsidP="002C4EA1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08D0AA3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7E8E1E6" w14:textId="3F2129FC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14:10</w:t>
            </w:r>
          </w:p>
        </w:tc>
        <w:tc>
          <w:tcPr>
            <w:tcW w:w="899" w:type="dxa"/>
          </w:tcPr>
          <w:p w14:paraId="1C2F1E0E" w14:textId="57C07C4E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5’</w:t>
            </w:r>
          </w:p>
        </w:tc>
        <w:tc>
          <w:tcPr>
            <w:tcW w:w="1536" w:type="dxa"/>
          </w:tcPr>
          <w:p w14:paraId="56A0CF55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23EDE52" w14:textId="40A58A4C" w:rsidR="00142B67" w:rsidRDefault="00111334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</w:p>
        </w:tc>
        <w:tc>
          <w:tcPr>
            <w:tcW w:w="6333" w:type="dxa"/>
          </w:tcPr>
          <w:p w14:paraId="70E3E5F3" w14:textId="0FB9BD85" w:rsidR="00142B67" w:rsidRDefault="00142B67" w:rsidP="000F5BE8">
            <w:pPr>
              <w:pStyle w:val="Titel3Neu"/>
              <w:rPr>
                <w:szCs w:val="21"/>
              </w:rPr>
            </w:pPr>
            <w:proofErr w:type="spellStart"/>
            <w:r>
              <w:rPr>
                <w:szCs w:val="21"/>
              </w:rPr>
              <w:t>WinForms</w:t>
            </w:r>
            <w:proofErr w:type="spellEnd"/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vs</w:t>
            </w:r>
            <w:proofErr w:type="spellEnd"/>
            <w:r>
              <w:rPr>
                <w:szCs w:val="21"/>
              </w:rPr>
              <w:t xml:space="preserve"> WPF</w:t>
            </w:r>
          </w:p>
        </w:tc>
        <w:tc>
          <w:tcPr>
            <w:tcW w:w="2240" w:type="dxa"/>
          </w:tcPr>
          <w:p w14:paraId="71F98659" w14:textId="51506231" w:rsidR="00142B67" w:rsidRPr="004E4616" w:rsidRDefault="00111334" w:rsidP="000F5BE8">
            <w:pPr>
              <w:pStyle w:val="Titel3Neu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0CA3F3E7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7720E2B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39F2C08" w14:textId="068838F9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14:15</w:t>
            </w:r>
          </w:p>
        </w:tc>
        <w:tc>
          <w:tcPr>
            <w:tcW w:w="899" w:type="dxa"/>
          </w:tcPr>
          <w:p w14:paraId="0C68F15F" w14:textId="52B58195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45’</w:t>
            </w:r>
          </w:p>
        </w:tc>
        <w:tc>
          <w:tcPr>
            <w:tcW w:w="1536" w:type="dxa"/>
          </w:tcPr>
          <w:p w14:paraId="31008169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B715FF3" w14:textId="0D047A1F" w:rsidR="00142B67" w:rsidRDefault="00111334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477AE011" w14:textId="72512D11" w:rsidR="00142B67" w:rsidRDefault="00142B67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Ballspiel</w:t>
            </w:r>
          </w:p>
        </w:tc>
        <w:tc>
          <w:tcPr>
            <w:tcW w:w="2240" w:type="dxa"/>
          </w:tcPr>
          <w:p w14:paraId="4FF2D081" w14:textId="782B2818" w:rsidR="00142B67" w:rsidRPr="004E4616" w:rsidRDefault="00111334" w:rsidP="000F5BE8">
            <w:pPr>
              <w:pStyle w:val="Titel3Neu"/>
            </w:pPr>
            <w:r>
              <w:t>PC / Entwicklungsumgebung</w:t>
            </w:r>
          </w:p>
        </w:tc>
        <w:tc>
          <w:tcPr>
            <w:tcW w:w="879" w:type="dxa"/>
          </w:tcPr>
          <w:p w14:paraId="3135C705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2C4EA1" w14:paraId="24F0734A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3FB31EC1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5AF97CC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4C5F441A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DC46EDC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3DDF0D2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246C8EB8" w14:textId="77777777" w:rsidR="002C4EA1" w:rsidRPr="004E4616" w:rsidRDefault="002C4EA1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73ABE801" w14:textId="77777777" w:rsidR="002C4EA1" w:rsidRPr="00085964" w:rsidRDefault="002C4EA1" w:rsidP="000F5BE8">
            <w:pPr>
              <w:spacing w:before="60" w:after="60" w:line="240" w:lineRule="auto"/>
              <w:ind w:left="720" w:hanging="720"/>
            </w:pPr>
          </w:p>
        </w:tc>
      </w:tr>
      <w:tr w:rsidR="007277E4" w:rsidRPr="00085964" w14:paraId="721E4C6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6DC8A91" w14:textId="343AA3C2" w:rsidR="007277E4" w:rsidRPr="001D5E08" w:rsidRDefault="007277E4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15:20</w:t>
            </w:r>
          </w:p>
        </w:tc>
        <w:tc>
          <w:tcPr>
            <w:tcW w:w="899" w:type="dxa"/>
          </w:tcPr>
          <w:p w14:paraId="35BCC713" w14:textId="32328E4F" w:rsidR="007277E4" w:rsidRPr="0079360E" w:rsidRDefault="00CC576A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</w:t>
            </w:r>
            <w:r w:rsidR="00142B67">
              <w:rPr>
                <w:b w:val="0"/>
              </w:rPr>
              <w:t>5</w:t>
            </w:r>
            <w:r w:rsidR="007277E4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62DFB0C" w14:textId="77777777" w:rsidR="007277E4" w:rsidRPr="00085964" w:rsidRDefault="007277E4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D04B85A" w14:textId="77777777" w:rsidR="007277E4" w:rsidRPr="00085964" w:rsidRDefault="007277E4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0309FD46" w14:textId="0E3334AC" w:rsidR="007277E4" w:rsidRPr="00142B67" w:rsidRDefault="00142B67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Ballspiel</w:t>
            </w:r>
          </w:p>
        </w:tc>
        <w:tc>
          <w:tcPr>
            <w:tcW w:w="2240" w:type="dxa"/>
          </w:tcPr>
          <w:p w14:paraId="31462A3E" w14:textId="77777777" w:rsidR="007277E4" w:rsidRPr="004E4616" w:rsidRDefault="007277E4" w:rsidP="000F5BE8">
            <w:pPr>
              <w:pStyle w:val="Titel3Neu"/>
            </w:pPr>
          </w:p>
          <w:p w14:paraId="46F9C573" w14:textId="77777777" w:rsidR="007277E4" w:rsidRDefault="007277E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  <w:p w14:paraId="6BCF4EC3" w14:textId="3F898E28" w:rsidR="007277E4" w:rsidRPr="000A24CA" w:rsidRDefault="007277E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Debugger</w:t>
            </w:r>
          </w:p>
        </w:tc>
        <w:tc>
          <w:tcPr>
            <w:tcW w:w="879" w:type="dxa"/>
          </w:tcPr>
          <w:p w14:paraId="6369EFB8" w14:textId="376599DD" w:rsidR="007277E4" w:rsidRPr="00085964" w:rsidRDefault="007277E4" w:rsidP="000F5BE8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75DDA9F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EBE82BB" w14:textId="1842B386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  <w:r w:rsidR="00CC576A">
              <w:rPr>
                <w:b w:val="0"/>
              </w:rPr>
              <w:t>6</w:t>
            </w:r>
            <w:r>
              <w:rPr>
                <w:b w:val="0"/>
              </w:rPr>
              <w:t>:</w:t>
            </w:r>
            <w:r w:rsidR="00CC576A">
              <w:rPr>
                <w:b w:val="0"/>
              </w:rPr>
              <w:t>1</w:t>
            </w:r>
            <w:r>
              <w:rPr>
                <w:b w:val="0"/>
              </w:rPr>
              <w:t>5</w:t>
            </w:r>
          </w:p>
        </w:tc>
        <w:tc>
          <w:tcPr>
            <w:tcW w:w="899" w:type="dxa"/>
          </w:tcPr>
          <w:p w14:paraId="4DAA1880" w14:textId="0EE76A43" w:rsidR="00142B67" w:rsidRDefault="00CC576A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  <w:r w:rsidR="00142B67">
              <w:rPr>
                <w:b w:val="0"/>
              </w:rPr>
              <w:t>5’</w:t>
            </w:r>
          </w:p>
        </w:tc>
        <w:tc>
          <w:tcPr>
            <w:tcW w:w="1536" w:type="dxa"/>
          </w:tcPr>
          <w:p w14:paraId="117AB4CE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B76EF32" w14:textId="7009D25D" w:rsidR="00142B67" w:rsidRDefault="00CC576A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Besprechung</w:t>
            </w:r>
          </w:p>
        </w:tc>
        <w:tc>
          <w:tcPr>
            <w:tcW w:w="6333" w:type="dxa"/>
          </w:tcPr>
          <w:p w14:paraId="0CC31906" w14:textId="521E35BC" w:rsidR="00142B67" w:rsidRDefault="00CC576A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Ballspiel besprechen</w:t>
            </w:r>
          </w:p>
        </w:tc>
        <w:tc>
          <w:tcPr>
            <w:tcW w:w="2240" w:type="dxa"/>
          </w:tcPr>
          <w:p w14:paraId="33A3B613" w14:textId="77777777" w:rsidR="00142B67" w:rsidRPr="004E4616" w:rsidRDefault="00142B67" w:rsidP="000F5BE8">
            <w:pPr>
              <w:pStyle w:val="Titel3Neu"/>
            </w:pPr>
          </w:p>
        </w:tc>
        <w:tc>
          <w:tcPr>
            <w:tcW w:w="879" w:type="dxa"/>
          </w:tcPr>
          <w:p w14:paraId="2A8CC7E7" w14:textId="77777777" w:rsidR="00142B67" w:rsidRDefault="00142B67" w:rsidP="000F5BE8">
            <w:pPr>
              <w:spacing w:before="60" w:after="60" w:line="240" w:lineRule="auto"/>
              <w:ind w:left="720" w:hanging="720"/>
            </w:pPr>
          </w:p>
        </w:tc>
      </w:tr>
    </w:tbl>
    <w:p w14:paraId="390DB47D" w14:textId="77777777" w:rsidR="00E532C3" w:rsidRDefault="00E532C3">
      <w:pPr>
        <w:tabs>
          <w:tab w:val="clear" w:pos="510"/>
        </w:tabs>
        <w:spacing w:line="240" w:lineRule="auto"/>
        <w:rPr>
          <w:sz w:val="21"/>
        </w:rPr>
      </w:pPr>
      <w:r>
        <w:br w:type="page"/>
      </w:r>
    </w:p>
    <w:p w14:paraId="5DD2040A" w14:textId="77777777" w:rsidR="00E532C3" w:rsidRDefault="004E46F2" w:rsidP="004E46F2">
      <w:pPr>
        <w:pStyle w:val="Titel2Neu"/>
      </w:pPr>
      <w:r>
        <w:lastRenderedPageBreak/>
        <w:tab/>
      </w:r>
      <w:r w:rsidR="00E532C3">
        <w:tab/>
        <w:t>3. Tag</w:t>
      </w:r>
    </w:p>
    <w:p w14:paraId="5CF1CB4C" w14:textId="77777777" w:rsidR="00E532C3" w:rsidRDefault="00E532C3" w:rsidP="00E532C3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24A2C0FA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A9E01E2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2ABB231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683E7AC7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FF9186F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522B22A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5BDC5F3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303CB97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B77802" w14:paraId="6DF3D5A9" w14:textId="77777777" w:rsidTr="000F5BE8">
        <w:tc>
          <w:tcPr>
            <w:tcW w:w="850" w:type="dxa"/>
          </w:tcPr>
          <w:p w14:paraId="71FB50F3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</w:p>
          <w:p w14:paraId="515D7CE0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0A8C8E4C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4D3BA2D2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15'</w:t>
            </w:r>
          </w:p>
        </w:tc>
        <w:tc>
          <w:tcPr>
            <w:tcW w:w="1536" w:type="dxa"/>
          </w:tcPr>
          <w:p w14:paraId="03E22863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</w:p>
          <w:p w14:paraId="16340621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4DBE140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625D361B" w14:textId="6985C0D0" w:rsidR="00B77802" w:rsidRDefault="00B77802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2 zusammenfassen</w:t>
            </w:r>
          </w:p>
          <w:p w14:paraId="6782698D" w14:textId="2B55D3DB" w:rsidR="00B77802" w:rsidRPr="00142B67" w:rsidRDefault="00142B67" w:rsidP="00142B67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LINQ</w:t>
            </w:r>
          </w:p>
          <w:p w14:paraId="499BFA3C" w14:textId="4B418C9B" w:rsidR="00B8741C" w:rsidRPr="00B434DF" w:rsidRDefault="00142B67" w:rsidP="000F5BE8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  <w:proofErr w:type="spellStart"/>
            <w:r>
              <w:rPr>
                <w:szCs w:val="21"/>
              </w:rPr>
              <w:t>WinForms</w:t>
            </w:r>
            <w:proofErr w:type="spellEnd"/>
            <w:r>
              <w:rPr>
                <w:szCs w:val="21"/>
              </w:rPr>
              <w:t xml:space="preserve"> und WPF</w:t>
            </w:r>
          </w:p>
        </w:tc>
        <w:tc>
          <w:tcPr>
            <w:tcW w:w="2240" w:type="dxa"/>
          </w:tcPr>
          <w:p w14:paraId="7FDB9FBE" w14:textId="77777777" w:rsidR="00B77802" w:rsidRPr="004E4616" w:rsidRDefault="00B77802" w:rsidP="000F5BE8">
            <w:pPr>
              <w:pStyle w:val="Titel3Neu"/>
            </w:pPr>
          </w:p>
          <w:p w14:paraId="278C34F6" w14:textId="77777777" w:rsidR="00B77802" w:rsidRDefault="00B77802" w:rsidP="000F5BE8">
            <w:pPr>
              <w:pStyle w:val="TabellentextAufzhlung"/>
            </w:pPr>
            <w:r>
              <w:t>Flipchart</w:t>
            </w:r>
          </w:p>
          <w:p w14:paraId="48D87B70" w14:textId="77777777" w:rsidR="00B77802" w:rsidRPr="004E4616" w:rsidRDefault="00B77802" w:rsidP="000F5BE8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40448C3" w14:textId="77777777" w:rsidR="00B77802" w:rsidRPr="005D6A1A" w:rsidRDefault="00B77802" w:rsidP="000F5BE8">
            <w:pPr>
              <w:pStyle w:val="Titel3Neu"/>
            </w:pPr>
          </w:p>
          <w:p w14:paraId="236828D9" w14:textId="77777777" w:rsidR="00B77802" w:rsidRPr="005D6A1A" w:rsidRDefault="00B77802" w:rsidP="000F5BE8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7D082944" w14:textId="77777777" w:rsidTr="005E5067">
        <w:tc>
          <w:tcPr>
            <w:tcW w:w="850" w:type="dxa"/>
          </w:tcPr>
          <w:p w14:paraId="12D1EEA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ABCEFC8" w14:textId="7C9D1575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B77802">
              <w:rPr>
                <w:sz w:val="21"/>
                <w:szCs w:val="21"/>
              </w:rPr>
              <w:t>:45</w:t>
            </w:r>
          </w:p>
        </w:tc>
        <w:tc>
          <w:tcPr>
            <w:tcW w:w="899" w:type="dxa"/>
          </w:tcPr>
          <w:p w14:paraId="5D479C34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1F405AD9" w14:textId="2D0A84EA" w:rsidR="00120CF4" w:rsidRPr="00E44524" w:rsidRDefault="00CC576A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2E9F627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494D5F0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0031E30" w14:textId="2C9CF19E" w:rsidR="00120CF4" w:rsidRPr="00E44524" w:rsidRDefault="00142B67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Gruppenarbeit</w:t>
            </w:r>
          </w:p>
        </w:tc>
        <w:tc>
          <w:tcPr>
            <w:tcW w:w="6333" w:type="dxa"/>
          </w:tcPr>
          <w:p w14:paraId="12A9C6CC" w14:textId="62FC016A" w:rsidR="00120CF4" w:rsidRPr="00E44524" w:rsidRDefault="00142B67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Eigene simple WPF </w:t>
            </w:r>
            <w:proofErr w:type="spellStart"/>
            <w:r>
              <w:rPr>
                <w:szCs w:val="21"/>
              </w:rPr>
              <w:t>anwendung</w:t>
            </w:r>
            <w:proofErr w:type="spellEnd"/>
            <w:r>
              <w:rPr>
                <w:szCs w:val="21"/>
              </w:rPr>
              <w:t xml:space="preserve"> </w:t>
            </w:r>
            <w:r w:rsidRPr="00142B67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Planen und erstellen</w:t>
            </w:r>
          </w:p>
        </w:tc>
        <w:tc>
          <w:tcPr>
            <w:tcW w:w="2240" w:type="dxa"/>
          </w:tcPr>
          <w:p w14:paraId="6789A6D0" w14:textId="77777777" w:rsidR="00B77802" w:rsidRPr="004E4616" w:rsidRDefault="00B77802" w:rsidP="00B77802">
            <w:pPr>
              <w:pStyle w:val="Titel3Neu"/>
            </w:pPr>
          </w:p>
          <w:p w14:paraId="163C2BCC" w14:textId="088C0DBB" w:rsidR="00120CF4" w:rsidRPr="004E4616" w:rsidRDefault="00111334" w:rsidP="00B77802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1D68EE71" w14:textId="77777777" w:rsidR="00120CF4" w:rsidRPr="005D6A1A" w:rsidRDefault="00120CF4" w:rsidP="005E5067">
            <w:pPr>
              <w:pStyle w:val="Titel3Neu"/>
            </w:pPr>
          </w:p>
          <w:p w14:paraId="5D901F28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4B6F2982" w14:textId="77777777" w:rsidTr="005E5067">
        <w:tc>
          <w:tcPr>
            <w:tcW w:w="850" w:type="dxa"/>
          </w:tcPr>
          <w:p w14:paraId="2C4F5845" w14:textId="0E775D6E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899" w:type="dxa"/>
          </w:tcPr>
          <w:p w14:paraId="6614EB16" w14:textId="59DD00DF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36" w:type="dxa"/>
          </w:tcPr>
          <w:p w14:paraId="4536D13D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305DA37" w14:textId="7533A8BB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B5C685D" w14:textId="06E0B2AF" w:rsidR="00120CF4" w:rsidRPr="00E44524" w:rsidRDefault="00120CF4" w:rsidP="005E5067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313662DB" w14:textId="416CD2D3" w:rsidR="00120CF4" w:rsidRPr="004E4616" w:rsidRDefault="00120CF4" w:rsidP="005E5067">
            <w:pPr>
              <w:pStyle w:val="TabellentextAufzhlung"/>
            </w:pPr>
          </w:p>
        </w:tc>
        <w:tc>
          <w:tcPr>
            <w:tcW w:w="879" w:type="dxa"/>
          </w:tcPr>
          <w:p w14:paraId="25DDDCDF" w14:textId="77777777" w:rsidR="00120CF4" w:rsidRPr="005D6A1A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120CF4" w14:paraId="31F6089C" w14:textId="77777777" w:rsidTr="005E5067">
        <w:tc>
          <w:tcPr>
            <w:tcW w:w="850" w:type="dxa"/>
            <w:shd w:val="clear" w:color="auto" w:fill="F2F2F2" w:themeFill="background1" w:themeFillShade="F2"/>
          </w:tcPr>
          <w:p w14:paraId="6C5CD961" w14:textId="4A857F85" w:rsidR="00120CF4" w:rsidRPr="00E44524" w:rsidRDefault="00CC576A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="00120CF4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00</w:t>
            </w:r>
            <w:r w:rsidR="00120CF4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10C4318" w14:textId="53FD93F1" w:rsidR="00120CF4" w:rsidRPr="00E44524" w:rsidRDefault="008565D2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627EC7">
              <w:rPr>
                <w:sz w:val="21"/>
                <w:szCs w:val="21"/>
              </w:rPr>
              <w:t>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E76B614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B33E63E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1114D595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7526EBF" w14:textId="77777777" w:rsidR="00120CF4" w:rsidRPr="004E4616" w:rsidRDefault="00120CF4" w:rsidP="005E5067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06F8960" w14:textId="77777777" w:rsidR="00120CF4" w:rsidRPr="00085964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627EC7" w14:paraId="1EA92B7B" w14:textId="77777777" w:rsidTr="000F5BE8">
        <w:tc>
          <w:tcPr>
            <w:tcW w:w="850" w:type="dxa"/>
          </w:tcPr>
          <w:p w14:paraId="5425E474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4CBA0C88" w14:textId="6D0230DE" w:rsidR="00627EC7" w:rsidRPr="00E44524" w:rsidRDefault="00627EC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8565D2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:</w:t>
            </w:r>
            <w:r w:rsidR="00CC576A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187FA7CF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745560FA" w14:textId="69AB9AAE" w:rsidR="00627EC7" w:rsidRPr="00E44524" w:rsidRDefault="00CC576A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</w:t>
            </w:r>
            <w:r w:rsidR="00627EC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A763A2E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74A2A4CA" w14:textId="77777777" w:rsidR="00627EC7" w:rsidRPr="00E44524" w:rsidRDefault="00627EC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E98CE6C" w14:textId="5C565E16" w:rsidR="00627EC7" w:rsidRPr="00E44524" w:rsidRDefault="00CC576A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Gruppenarbeit</w:t>
            </w:r>
          </w:p>
        </w:tc>
        <w:tc>
          <w:tcPr>
            <w:tcW w:w="6333" w:type="dxa"/>
          </w:tcPr>
          <w:p w14:paraId="4A6F3FAE" w14:textId="695D2BBC" w:rsidR="008565D2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Eigene simple WPF </w:t>
            </w:r>
            <w:proofErr w:type="spellStart"/>
            <w:r>
              <w:rPr>
                <w:szCs w:val="21"/>
              </w:rPr>
              <w:t>anwendung</w:t>
            </w:r>
            <w:proofErr w:type="spellEnd"/>
            <w:r>
              <w:rPr>
                <w:szCs w:val="21"/>
              </w:rPr>
              <w:t xml:space="preserve"> </w:t>
            </w:r>
            <w:r w:rsidRPr="00142B67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Planen und erstellen</w:t>
            </w:r>
          </w:p>
        </w:tc>
        <w:tc>
          <w:tcPr>
            <w:tcW w:w="2240" w:type="dxa"/>
          </w:tcPr>
          <w:p w14:paraId="28EAD11A" w14:textId="77777777" w:rsidR="00627EC7" w:rsidRPr="004E4616" w:rsidRDefault="00627EC7" w:rsidP="000F5BE8">
            <w:pPr>
              <w:pStyle w:val="Titel3Neu"/>
            </w:pPr>
          </w:p>
          <w:p w14:paraId="4E2D530D" w14:textId="77777777" w:rsidR="00627EC7" w:rsidRDefault="00627EC7" w:rsidP="000F5BE8">
            <w:pPr>
              <w:pStyle w:val="TabellentextAufzhlung"/>
            </w:pPr>
            <w:r>
              <w:t>PC / Entwicklungsumgebung</w:t>
            </w:r>
          </w:p>
          <w:p w14:paraId="53649295" w14:textId="5BB855FE" w:rsidR="00627EC7" w:rsidRPr="004E4616" w:rsidRDefault="00627EC7" w:rsidP="000F5BE8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5A30D6B1" w14:textId="4FCC7BD1" w:rsidR="00627EC7" w:rsidRPr="005D6A1A" w:rsidRDefault="00627EC7" w:rsidP="00C15FF7">
            <w:pPr>
              <w:spacing w:before="60" w:after="60" w:line="240" w:lineRule="auto"/>
              <w:ind w:left="720" w:hanging="720"/>
            </w:pPr>
          </w:p>
        </w:tc>
      </w:tr>
      <w:tr w:rsidR="00CC576A" w14:paraId="41600760" w14:textId="77777777" w:rsidTr="000F5BE8">
        <w:tc>
          <w:tcPr>
            <w:tcW w:w="850" w:type="dxa"/>
          </w:tcPr>
          <w:p w14:paraId="3F41F78F" w14:textId="43AD3900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10:45</w:t>
            </w:r>
          </w:p>
        </w:tc>
        <w:tc>
          <w:tcPr>
            <w:tcW w:w="899" w:type="dxa"/>
          </w:tcPr>
          <w:p w14:paraId="60C30988" w14:textId="42AD6840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25’</w:t>
            </w:r>
          </w:p>
        </w:tc>
        <w:tc>
          <w:tcPr>
            <w:tcW w:w="1536" w:type="dxa"/>
          </w:tcPr>
          <w:p w14:paraId="3551856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37819A3" w14:textId="1B7BDAF6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Präsentation</w:t>
            </w:r>
          </w:p>
        </w:tc>
        <w:tc>
          <w:tcPr>
            <w:tcW w:w="6333" w:type="dxa"/>
          </w:tcPr>
          <w:p w14:paraId="164830BA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Anwendungen präsentieren</w:t>
            </w:r>
          </w:p>
          <w:p w14:paraId="017C4BCC" w14:textId="6A820C2F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Präsentation</w:t>
            </w:r>
          </w:p>
        </w:tc>
        <w:tc>
          <w:tcPr>
            <w:tcW w:w="2240" w:type="dxa"/>
          </w:tcPr>
          <w:p w14:paraId="187492D3" w14:textId="77777777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4B316798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4164FD45" w14:textId="77777777" w:rsidTr="000F5BE8">
        <w:tc>
          <w:tcPr>
            <w:tcW w:w="850" w:type="dxa"/>
          </w:tcPr>
          <w:p w14:paraId="296CDFC9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449193E7" w14:textId="13D94284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11</w:t>
            </w:r>
            <w:r w:rsidRPr="00CC576A">
              <w:rPr>
                <w:b w:val="0"/>
                <w:bCs w:val="0"/>
                <w:szCs w:val="21"/>
              </w:rPr>
              <w:t>:10</w:t>
            </w:r>
          </w:p>
        </w:tc>
        <w:tc>
          <w:tcPr>
            <w:tcW w:w="899" w:type="dxa"/>
          </w:tcPr>
          <w:p w14:paraId="1D851479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1FE3E880" w14:textId="3056808F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35</w:t>
            </w:r>
            <w:r w:rsidRPr="00CC576A">
              <w:rPr>
                <w:b w:val="0"/>
                <w:bCs w:val="0"/>
                <w:szCs w:val="21"/>
              </w:rPr>
              <w:t>'</w:t>
            </w:r>
          </w:p>
        </w:tc>
        <w:tc>
          <w:tcPr>
            <w:tcW w:w="1536" w:type="dxa"/>
          </w:tcPr>
          <w:p w14:paraId="6659F904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055B3957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7B372FC" w14:textId="24B2ED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7F4CADFE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SQL Server</w:t>
            </w:r>
          </w:p>
          <w:p w14:paraId="3BBBD938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Was ist das, wie benutzt man das?</w:t>
            </w:r>
          </w:p>
          <w:p w14:paraId="3088FB35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 xml:space="preserve">SQL Server Express </w:t>
            </w:r>
            <w:proofErr w:type="spellStart"/>
            <w:r>
              <w:rPr>
                <w:szCs w:val="21"/>
              </w:rPr>
              <w:t>download</w:t>
            </w:r>
            <w:proofErr w:type="spellEnd"/>
          </w:p>
          <w:p w14:paraId="1219ED22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 xml:space="preserve">SSMS </w:t>
            </w:r>
            <w:proofErr w:type="spellStart"/>
            <w:r>
              <w:rPr>
                <w:szCs w:val="21"/>
              </w:rPr>
              <w:t>download</w:t>
            </w:r>
            <w:proofErr w:type="spellEnd"/>
          </w:p>
          <w:p w14:paraId="5A4EDFBF" w14:textId="07AAF2C5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Einrichten SSMS </w:t>
            </w:r>
            <w:r w:rsidRPr="008565D2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SQL Server Mode, einstellen das DB </w:t>
            </w:r>
            <w:proofErr w:type="spellStart"/>
            <w:r>
              <w:rPr>
                <w:szCs w:val="21"/>
              </w:rPr>
              <w:t>zugriff</w:t>
            </w:r>
            <w:proofErr w:type="spellEnd"/>
            <w:r>
              <w:rPr>
                <w:szCs w:val="21"/>
              </w:rPr>
              <w:t xml:space="preserve"> hat</w:t>
            </w:r>
          </w:p>
        </w:tc>
        <w:tc>
          <w:tcPr>
            <w:tcW w:w="2240" w:type="dxa"/>
          </w:tcPr>
          <w:p w14:paraId="443012A2" w14:textId="77777777" w:rsidR="00CC576A" w:rsidRPr="004E4616" w:rsidRDefault="00CC576A" w:rsidP="00CC576A">
            <w:pPr>
              <w:pStyle w:val="Titel3Neu"/>
            </w:pPr>
          </w:p>
          <w:p w14:paraId="0347AAFF" w14:textId="77777777" w:rsidR="00CC576A" w:rsidRDefault="00CC576A" w:rsidP="00CC576A">
            <w:pPr>
              <w:pStyle w:val="TabellentextAufzhlung"/>
            </w:pPr>
            <w:r>
              <w:t>PC / Entwicklungsumgebung</w:t>
            </w:r>
          </w:p>
          <w:p w14:paraId="1EEA970D" w14:textId="6F779974" w:rsidR="00CC576A" w:rsidRPr="004E4616" w:rsidRDefault="00CC576A" w:rsidP="00CC576A">
            <w:pPr>
              <w:pStyle w:val="Titel3Neu"/>
            </w:pPr>
            <w:r>
              <w:t>Flipchart</w:t>
            </w:r>
          </w:p>
        </w:tc>
        <w:tc>
          <w:tcPr>
            <w:tcW w:w="879" w:type="dxa"/>
          </w:tcPr>
          <w:p w14:paraId="28B1A072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228948A7" w14:textId="77777777" w:rsidTr="000F5BE8">
        <w:tc>
          <w:tcPr>
            <w:tcW w:w="850" w:type="dxa"/>
          </w:tcPr>
          <w:p w14:paraId="60727D05" w14:textId="1C76BECD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233318D6" w14:textId="195CE981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7A4C926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669A1A6A" w14:textId="08B4C101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0F444FA" w14:textId="5FF9AED3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7606F6F2" w14:textId="36546D81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043C90BD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14D914B8" w14:textId="77777777" w:rsidTr="000F5BE8">
        <w:tc>
          <w:tcPr>
            <w:tcW w:w="850" w:type="dxa"/>
          </w:tcPr>
          <w:p w14:paraId="4ECC4F05" w14:textId="2BBB37C0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0F005474" w14:textId="23B9D8B4" w:rsid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1AB48D41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B9BC969" w14:textId="0F14958C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28A8FF8" w14:textId="31FB41B5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58C1FA3A" w14:textId="12827626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24A97ACF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274FBBA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C75225A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4B3B7A6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2D995D28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F979920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25DA5969" w14:textId="77777777" w:rsidR="00CC576A" w:rsidRPr="009C5BE9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4A4E37E" w14:textId="77777777" w:rsidR="00CC576A" w:rsidRPr="004E4616" w:rsidRDefault="00CC576A" w:rsidP="00CC576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4B82428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1818EBDA" w14:textId="77777777" w:rsidTr="000F5BE8">
        <w:tc>
          <w:tcPr>
            <w:tcW w:w="850" w:type="dxa"/>
          </w:tcPr>
          <w:p w14:paraId="5AF5C5B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21AF6BAE" w14:textId="7A8A1870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61C2B665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05DC25C6" w14:textId="28663911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9A1D1AD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7FF5D540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02FEAD" w14:textId="4FFCD9F9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69FD589E" w14:textId="6B8B9B6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Einstieg EF</w:t>
            </w:r>
          </w:p>
        </w:tc>
        <w:tc>
          <w:tcPr>
            <w:tcW w:w="2240" w:type="dxa"/>
          </w:tcPr>
          <w:p w14:paraId="373D8A7A" w14:textId="77777777" w:rsidR="00CC576A" w:rsidRPr="004E4616" w:rsidRDefault="00CC576A" w:rsidP="00CC576A">
            <w:pPr>
              <w:pStyle w:val="Titel3Neu"/>
            </w:pPr>
          </w:p>
          <w:p w14:paraId="4EF6456F" w14:textId="1A90D5F5" w:rsidR="00CC576A" w:rsidRPr="004E4616" w:rsidRDefault="00CC576A" w:rsidP="00CC576A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1FC65E35" w14:textId="6D254C78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6B77B8FA" w14:textId="77777777" w:rsidTr="000F5BE8">
        <w:tc>
          <w:tcPr>
            <w:tcW w:w="850" w:type="dxa"/>
          </w:tcPr>
          <w:p w14:paraId="33226A68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544D861E" w14:textId="4A45DE44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12:</w:t>
            </w:r>
            <w:r w:rsidRPr="00CC576A">
              <w:rPr>
                <w:b w:val="0"/>
                <w:bCs w:val="0"/>
                <w:szCs w:val="21"/>
              </w:rPr>
              <w:t>5</w:t>
            </w:r>
            <w:r w:rsidRPr="00CC576A">
              <w:rPr>
                <w:b w:val="0"/>
                <w:bCs w:val="0"/>
                <w:szCs w:val="21"/>
              </w:rPr>
              <w:t>5</w:t>
            </w:r>
          </w:p>
        </w:tc>
        <w:tc>
          <w:tcPr>
            <w:tcW w:w="899" w:type="dxa"/>
          </w:tcPr>
          <w:p w14:paraId="4FD5C278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3D1F02FE" w14:textId="1BCCE0EA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60</w:t>
            </w:r>
            <w:r w:rsidRPr="00CC576A">
              <w:rPr>
                <w:b w:val="0"/>
                <w:bCs w:val="0"/>
                <w:szCs w:val="21"/>
              </w:rPr>
              <w:t>'</w:t>
            </w:r>
          </w:p>
        </w:tc>
        <w:tc>
          <w:tcPr>
            <w:tcW w:w="1536" w:type="dxa"/>
          </w:tcPr>
          <w:p w14:paraId="47C45290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69C298CC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696CB1BC" w14:textId="51A038C0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9EB5B28" w14:textId="2ADB3386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EF Teil 1 (DB Verbindung, </w:t>
            </w:r>
            <w:proofErr w:type="spellStart"/>
            <w:r>
              <w:rPr>
                <w:szCs w:val="21"/>
              </w:rPr>
              <w:t>Context</w:t>
            </w:r>
            <w:proofErr w:type="spellEnd"/>
            <w:r>
              <w:rPr>
                <w:szCs w:val="21"/>
              </w:rPr>
              <w:t xml:space="preserve"> Klasse, Auto Klasse)</w:t>
            </w:r>
          </w:p>
        </w:tc>
        <w:tc>
          <w:tcPr>
            <w:tcW w:w="2240" w:type="dxa"/>
          </w:tcPr>
          <w:p w14:paraId="5061BD9F" w14:textId="77777777" w:rsidR="00CC576A" w:rsidRPr="004E4616" w:rsidRDefault="00CC576A" w:rsidP="00CC576A">
            <w:pPr>
              <w:pStyle w:val="Titel3Neu"/>
            </w:pPr>
          </w:p>
          <w:p w14:paraId="2514C98D" w14:textId="50B44DFC" w:rsidR="00CC576A" w:rsidRPr="004E4616" w:rsidRDefault="00CC576A" w:rsidP="00CC576A">
            <w:pPr>
              <w:pStyle w:val="Titel3Neu"/>
            </w:pPr>
            <w:r>
              <w:t>PC/ Entwicklungsumgebung</w:t>
            </w:r>
          </w:p>
        </w:tc>
        <w:tc>
          <w:tcPr>
            <w:tcW w:w="879" w:type="dxa"/>
          </w:tcPr>
          <w:p w14:paraId="2984ECA8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3D2D2EE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7672917" w14:textId="6A0B4B37" w:rsidR="00CC576A" w:rsidRPr="001D5E08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13:55</w:t>
            </w:r>
          </w:p>
        </w:tc>
        <w:tc>
          <w:tcPr>
            <w:tcW w:w="899" w:type="dxa"/>
          </w:tcPr>
          <w:p w14:paraId="7BA04EDD" w14:textId="7C852EE2" w:rsidR="00CC576A" w:rsidRPr="0079360E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4FFE699F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6E26E3FB" w14:textId="1C9E27A3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6505119D" w14:textId="230C9238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Teil 1 Besprechen</w:t>
            </w:r>
          </w:p>
          <w:p w14:paraId="1B5235D1" w14:textId="34523AC6" w:rsidR="00CC576A" w:rsidRPr="00FC681D" w:rsidRDefault="00CC576A" w:rsidP="00CC576A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b/>
              </w:rPr>
            </w:pPr>
          </w:p>
        </w:tc>
        <w:tc>
          <w:tcPr>
            <w:tcW w:w="2240" w:type="dxa"/>
          </w:tcPr>
          <w:p w14:paraId="3BE74846" w14:textId="77777777" w:rsidR="00CC576A" w:rsidRPr="004E4616" w:rsidRDefault="00CC576A" w:rsidP="00CC576A">
            <w:pPr>
              <w:pStyle w:val="Titel3Neu"/>
            </w:pPr>
          </w:p>
          <w:p w14:paraId="32CC8BDC" w14:textId="77777777" w:rsidR="00CC576A" w:rsidRPr="000A24CA" w:rsidRDefault="00CC576A" w:rsidP="00CC576A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638D4216" w14:textId="3CDC0D09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483DA389" w14:textId="77777777" w:rsidTr="000F5BE8">
        <w:tc>
          <w:tcPr>
            <w:tcW w:w="850" w:type="dxa"/>
          </w:tcPr>
          <w:p w14:paraId="4B29CC9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D99F141" w14:textId="16761B5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14:00</w:t>
            </w:r>
          </w:p>
        </w:tc>
        <w:tc>
          <w:tcPr>
            <w:tcW w:w="899" w:type="dxa"/>
          </w:tcPr>
          <w:p w14:paraId="35C919E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7EF2FA0B" w14:textId="11FF391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A6F7D5E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32296547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43E8A0A" w14:textId="777777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  <w:p w14:paraId="791F1E5F" w14:textId="22272EE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C1098A2" w14:textId="442A4BB9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Teil 2 lösen</w:t>
            </w:r>
          </w:p>
        </w:tc>
        <w:tc>
          <w:tcPr>
            <w:tcW w:w="2240" w:type="dxa"/>
          </w:tcPr>
          <w:p w14:paraId="33BC69C6" w14:textId="77777777" w:rsidR="00CC576A" w:rsidRPr="004E4616" w:rsidRDefault="00CC576A" w:rsidP="00CC576A">
            <w:pPr>
              <w:pStyle w:val="Titel3Neu"/>
            </w:pPr>
          </w:p>
          <w:p w14:paraId="5E32B27C" w14:textId="77777777" w:rsidR="00CC576A" w:rsidRDefault="00CC576A" w:rsidP="00CC576A">
            <w:pPr>
              <w:pStyle w:val="TabellentextAufzhlung"/>
            </w:pPr>
            <w:r>
              <w:t>PC / Entwicklungsumgebung</w:t>
            </w:r>
          </w:p>
          <w:p w14:paraId="59F62BEB" w14:textId="77777777" w:rsidR="00CC576A" w:rsidRPr="004E4616" w:rsidRDefault="00CC576A" w:rsidP="00CC576A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53FFAD49" w14:textId="77777777" w:rsidR="00CC576A" w:rsidRPr="005D6A1A" w:rsidRDefault="00CC576A" w:rsidP="00CC576A">
            <w:pPr>
              <w:pStyle w:val="Titel3Neu"/>
            </w:pPr>
          </w:p>
          <w:p w14:paraId="12A7BE56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7C187760" w14:textId="77777777" w:rsidTr="000F5BE8">
        <w:tc>
          <w:tcPr>
            <w:tcW w:w="850" w:type="dxa"/>
          </w:tcPr>
          <w:p w14:paraId="2DEC8F27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673C950C" w14:textId="477E0DBC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14:00</w:t>
            </w:r>
          </w:p>
        </w:tc>
        <w:tc>
          <w:tcPr>
            <w:tcW w:w="899" w:type="dxa"/>
          </w:tcPr>
          <w:p w14:paraId="1A2ECAF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02C7ABC" w14:textId="7603A2AA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56D4974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CA7A1BD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5F484C8" w14:textId="7FB6255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7096E48A" w14:textId="7914B909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Aufgabe komplett besprechen</w:t>
            </w:r>
          </w:p>
          <w:p w14:paraId="5CCF07D1" w14:textId="04843E9C" w:rsidR="00CC576A" w:rsidRPr="00E44524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0D6BD544" w14:textId="77777777" w:rsidR="00CC576A" w:rsidRPr="004E4616" w:rsidRDefault="00CC576A" w:rsidP="00CC576A">
            <w:pPr>
              <w:pStyle w:val="Titel3Neu"/>
            </w:pPr>
          </w:p>
          <w:p w14:paraId="7CE13A3C" w14:textId="77777777" w:rsidR="00CC576A" w:rsidRPr="004E4616" w:rsidRDefault="00CC576A" w:rsidP="00CC576A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1003C7E6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3A51A870" w14:textId="77777777" w:rsidTr="000F5BE8">
        <w:tc>
          <w:tcPr>
            <w:tcW w:w="850" w:type="dxa"/>
          </w:tcPr>
          <w:p w14:paraId="3EAC0AB9" w14:textId="56B503F8" w:rsidR="00CC576A" w:rsidRPr="005E4257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69242E3A" w14:textId="79662AE4" w:rsidR="00CC576A" w:rsidRPr="005E4257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2C0E4ACD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3B586B3F" w14:textId="777777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A172262" w14:textId="3910DB2C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748EE2EA" w14:textId="77777777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28A418A1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76949CC6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26D49C5A" w14:textId="276DC44F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14:45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57EE5FD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049E4B7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DD8171A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05FAF307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0749F7F6" w14:textId="77777777" w:rsidR="00CC576A" w:rsidRPr="004E4616" w:rsidRDefault="00CC576A" w:rsidP="00CC576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BBA567C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342C4786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B2C3147" w14:textId="0CCC9A63" w:rsidR="00CC576A" w:rsidRPr="001D5E08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15:05</w:t>
            </w:r>
          </w:p>
        </w:tc>
        <w:tc>
          <w:tcPr>
            <w:tcW w:w="899" w:type="dxa"/>
          </w:tcPr>
          <w:p w14:paraId="796B5C3D" w14:textId="67AFE40B" w:rsidR="00CC576A" w:rsidRPr="0079360E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6BE7C22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4ACF472" w14:textId="2270E114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29981672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Aufgabe komplett besprechen</w:t>
            </w:r>
          </w:p>
          <w:p w14:paraId="451F888F" w14:textId="63B461B4" w:rsidR="00CC576A" w:rsidRPr="00FC681D" w:rsidRDefault="00CC576A" w:rsidP="00CC576A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65C6C032" w14:textId="77777777" w:rsidR="00CC576A" w:rsidRPr="004E4616" w:rsidRDefault="00CC576A" w:rsidP="00CC576A">
            <w:pPr>
              <w:pStyle w:val="Titel3Neu"/>
            </w:pPr>
          </w:p>
          <w:p w14:paraId="14C82DBC" w14:textId="77777777" w:rsidR="00CC576A" w:rsidRPr="000A24CA" w:rsidRDefault="00CC576A" w:rsidP="00CC576A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221C566D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4F3E92FF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D8F3828" w14:textId="44CC6B3D" w:rsidR="00CC576A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lastRenderedPageBreak/>
              <w:t>15:20</w:t>
            </w:r>
          </w:p>
        </w:tc>
        <w:tc>
          <w:tcPr>
            <w:tcW w:w="899" w:type="dxa"/>
          </w:tcPr>
          <w:p w14:paraId="4A6A0284" w14:textId="271ECFA1" w:rsidR="00CC576A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70’</w:t>
            </w:r>
          </w:p>
        </w:tc>
        <w:tc>
          <w:tcPr>
            <w:tcW w:w="1536" w:type="dxa"/>
          </w:tcPr>
          <w:p w14:paraId="5FEF4D54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A768560" w14:textId="7031D9B3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Selbständig</w:t>
            </w:r>
          </w:p>
        </w:tc>
        <w:tc>
          <w:tcPr>
            <w:tcW w:w="6333" w:type="dxa"/>
          </w:tcPr>
          <w:p w14:paraId="2FE7A95D" w14:textId="2CD254ED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Weiter Tabellen hinzufügen und ausprobieren</w:t>
            </w:r>
          </w:p>
        </w:tc>
        <w:tc>
          <w:tcPr>
            <w:tcW w:w="2240" w:type="dxa"/>
          </w:tcPr>
          <w:p w14:paraId="6559276E" w14:textId="4F5FC68E" w:rsidR="00CC576A" w:rsidRPr="00CC576A" w:rsidRDefault="00CC576A" w:rsidP="00CC576A">
            <w:pPr>
              <w:pStyle w:val="Titel3Neu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CC576A">
              <w:rPr>
                <w:b w:val="0"/>
                <w:bCs w:val="0"/>
              </w:rPr>
              <w:t>PC / Entwicklungsumgebung</w:t>
            </w:r>
          </w:p>
        </w:tc>
        <w:tc>
          <w:tcPr>
            <w:tcW w:w="879" w:type="dxa"/>
          </w:tcPr>
          <w:p w14:paraId="284A8E37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</w:tbl>
    <w:p w14:paraId="3871AE1E" w14:textId="3CA42B11" w:rsidR="00356622" w:rsidRPr="001D653F" w:rsidRDefault="00A13F6E" w:rsidP="001D653F">
      <w:r>
        <w:rPr>
          <w:b/>
          <w:bCs/>
        </w:rPr>
        <w:br w:type="page"/>
      </w:r>
    </w:p>
    <w:p w14:paraId="7C318418" w14:textId="77777777" w:rsidR="00DC3221" w:rsidRDefault="004E46F2" w:rsidP="004E46F2">
      <w:pPr>
        <w:pStyle w:val="Titel2Neu"/>
      </w:pPr>
      <w:r>
        <w:lastRenderedPageBreak/>
        <w:tab/>
      </w:r>
      <w:r w:rsidR="00DC3221">
        <w:tab/>
        <w:t>4. Tag</w:t>
      </w:r>
    </w:p>
    <w:p w14:paraId="12A58CB3" w14:textId="77777777" w:rsidR="00DC3221" w:rsidRDefault="00DC3221" w:rsidP="00DC3221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6FF361DE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6B50F4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2B170E8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2E940ED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0109BC0D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6D7FFAD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61C5F153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01C7FAF6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A50B1B" w14:paraId="0F7C43FE" w14:textId="77777777" w:rsidTr="000F5BE8">
        <w:tc>
          <w:tcPr>
            <w:tcW w:w="850" w:type="dxa"/>
          </w:tcPr>
          <w:p w14:paraId="4A0F6829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</w:p>
          <w:p w14:paraId="4C1BC310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6017124E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0261DD7" w14:textId="001039E1" w:rsidR="00A50B1B" w:rsidRPr="00E44524" w:rsidRDefault="005E425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A50B1B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153A357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</w:p>
          <w:p w14:paraId="00ADF92E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2D3D1282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1AFBDE6E" w14:textId="3D794F1F" w:rsidR="00A50B1B" w:rsidRDefault="00A50B1B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3 zusammenfassen</w:t>
            </w:r>
          </w:p>
          <w:p w14:paraId="0F2C41DB" w14:textId="77841A58" w:rsidR="00B8741C" w:rsidRPr="00CC576A" w:rsidRDefault="005E4257" w:rsidP="00CC576A">
            <w:pPr>
              <w:pStyle w:val="TabellentextAufzhlung"/>
              <w:ind w:left="277" w:hanging="277"/>
              <w:rPr>
                <w:b/>
              </w:rPr>
            </w:pPr>
            <w:proofErr w:type="spellStart"/>
            <w:r>
              <w:rPr>
                <w:szCs w:val="21"/>
              </w:rPr>
              <w:t>Entityframework</w:t>
            </w:r>
            <w:proofErr w:type="spellEnd"/>
          </w:p>
        </w:tc>
        <w:tc>
          <w:tcPr>
            <w:tcW w:w="2240" w:type="dxa"/>
          </w:tcPr>
          <w:p w14:paraId="2FE738BD" w14:textId="77777777" w:rsidR="00A50B1B" w:rsidRPr="004E4616" w:rsidRDefault="00A50B1B" w:rsidP="000F5BE8">
            <w:pPr>
              <w:pStyle w:val="Titel3Neu"/>
            </w:pPr>
          </w:p>
          <w:p w14:paraId="54787DC1" w14:textId="77777777" w:rsidR="00A50B1B" w:rsidRDefault="00A50B1B" w:rsidP="000F5BE8">
            <w:pPr>
              <w:pStyle w:val="TabellentextAufzhlung"/>
            </w:pPr>
            <w:r>
              <w:t>Flipchart</w:t>
            </w:r>
          </w:p>
          <w:p w14:paraId="2D7D3FD0" w14:textId="77777777" w:rsidR="00A50B1B" w:rsidRPr="004E4616" w:rsidRDefault="00A50B1B" w:rsidP="000F5BE8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3905DB37" w14:textId="77777777" w:rsidR="00A50B1B" w:rsidRPr="005D6A1A" w:rsidRDefault="00A50B1B" w:rsidP="000F5BE8">
            <w:pPr>
              <w:pStyle w:val="Titel3Neu"/>
            </w:pPr>
          </w:p>
          <w:p w14:paraId="30B79FDA" w14:textId="77777777" w:rsidR="00A50B1B" w:rsidRPr="005D6A1A" w:rsidRDefault="00A50B1B" w:rsidP="000F5BE8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33046806" w14:textId="77777777" w:rsidTr="005E5067">
        <w:tc>
          <w:tcPr>
            <w:tcW w:w="850" w:type="dxa"/>
          </w:tcPr>
          <w:p w14:paraId="66FE6BD2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497B56E4" w14:textId="7A831D87" w:rsidR="00120CF4" w:rsidRPr="00E44524" w:rsidRDefault="007A7775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5E4257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:</w:t>
            </w:r>
            <w:r w:rsidR="005E4257">
              <w:rPr>
                <w:sz w:val="21"/>
                <w:szCs w:val="21"/>
              </w:rPr>
              <w:t>50</w:t>
            </w:r>
          </w:p>
        </w:tc>
        <w:tc>
          <w:tcPr>
            <w:tcW w:w="899" w:type="dxa"/>
          </w:tcPr>
          <w:p w14:paraId="1BC14F7B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212F5AD" w14:textId="430764FC" w:rsidR="00120CF4" w:rsidRPr="00E44524" w:rsidRDefault="007A7775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C67DF7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7F3B39E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3C4F251" w14:textId="614A7959" w:rsidR="00120CF4" w:rsidRPr="00E44524" w:rsidRDefault="005E4257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282E9591" w14:textId="3518A5B8" w:rsidR="00120CF4" w:rsidRDefault="005E4257" w:rsidP="005E5067">
            <w:pPr>
              <w:pStyle w:val="Titel3Neu"/>
              <w:rPr>
                <w:szCs w:val="21"/>
              </w:rPr>
            </w:pPr>
            <w:proofErr w:type="spellStart"/>
            <w:r>
              <w:rPr>
                <w:szCs w:val="21"/>
              </w:rPr>
              <w:t>Async</w:t>
            </w:r>
            <w:proofErr w:type="spellEnd"/>
            <w:r>
              <w:rPr>
                <w:szCs w:val="21"/>
              </w:rPr>
              <w:t xml:space="preserve">, </w:t>
            </w:r>
            <w:proofErr w:type="spellStart"/>
            <w:r>
              <w:rPr>
                <w:szCs w:val="21"/>
              </w:rPr>
              <w:t>Sync</w:t>
            </w:r>
            <w:proofErr w:type="spellEnd"/>
          </w:p>
          <w:p w14:paraId="5AB1AABB" w14:textId="77777777" w:rsidR="007A7775" w:rsidRPr="005E4257" w:rsidRDefault="005E4257" w:rsidP="007A7775">
            <w:pPr>
              <w:pStyle w:val="TabellentextAufzhlung"/>
              <w:ind w:left="554" w:hanging="277"/>
              <w:rPr>
                <w:b/>
              </w:rPr>
            </w:pPr>
            <w:r>
              <w:rPr>
                <w:szCs w:val="21"/>
              </w:rPr>
              <w:t>Schüler müssen herausfinden was das ist</w:t>
            </w:r>
          </w:p>
          <w:p w14:paraId="0590D55C" w14:textId="2760B4D4" w:rsidR="005E4257" w:rsidRPr="007A7775" w:rsidRDefault="005E4257" w:rsidP="007A7775">
            <w:pPr>
              <w:pStyle w:val="TabellentextAufzhlung"/>
              <w:ind w:left="554" w:hanging="277"/>
              <w:rPr>
                <w:b/>
              </w:rPr>
            </w:pPr>
            <w:r>
              <w:rPr>
                <w:szCs w:val="21"/>
              </w:rPr>
              <w:t>Austausch am Ende</w:t>
            </w:r>
          </w:p>
        </w:tc>
        <w:tc>
          <w:tcPr>
            <w:tcW w:w="2240" w:type="dxa"/>
          </w:tcPr>
          <w:p w14:paraId="01098748" w14:textId="77777777" w:rsidR="007A7775" w:rsidRPr="004E4616" w:rsidRDefault="007A7775" w:rsidP="007A7775">
            <w:pPr>
              <w:pStyle w:val="Titel3Neu"/>
            </w:pPr>
          </w:p>
          <w:p w14:paraId="65978A0E" w14:textId="43C65575" w:rsidR="007A7775" w:rsidRDefault="007A7775" w:rsidP="007A7775">
            <w:pPr>
              <w:pStyle w:val="TabellentextAufzhlung"/>
            </w:pPr>
            <w:r>
              <w:t>Flipchart</w:t>
            </w:r>
          </w:p>
          <w:p w14:paraId="2055EC49" w14:textId="41FA8CA6" w:rsidR="00120CF4" w:rsidRPr="004E4616" w:rsidRDefault="007A7775" w:rsidP="007A7775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5F7BFF77" w14:textId="4C1AFBAA" w:rsidR="007A7775" w:rsidRPr="005D6A1A" w:rsidRDefault="007A7775" w:rsidP="00D6208C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5E4257" w14:paraId="1E9AE152" w14:textId="77777777" w:rsidTr="005E5067">
        <w:tc>
          <w:tcPr>
            <w:tcW w:w="850" w:type="dxa"/>
          </w:tcPr>
          <w:p w14:paraId="28AB40D5" w14:textId="59756A27" w:rsidR="005E4257" w:rsidRPr="005E4257" w:rsidRDefault="005E4257" w:rsidP="005E425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5E4257">
              <w:rPr>
                <w:b w:val="0"/>
                <w:bCs w:val="0"/>
                <w:szCs w:val="21"/>
              </w:rPr>
              <w:t>9:35</w:t>
            </w:r>
          </w:p>
        </w:tc>
        <w:tc>
          <w:tcPr>
            <w:tcW w:w="899" w:type="dxa"/>
          </w:tcPr>
          <w:p w14:paraId="4CE2F123" w14:textId="095DED0E" w:rsidR="005E4257" w:rsidRPr="005E4257" w:rsidRDefault="005E4257" w:rsidP="005E425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15’</w:t>
            </w:r>
          </w:p>
        </w:tc>
        <w:tc>
          <w:tcPr>
            <w:tcW w:w="1536" w:type="dxa"/>
          </w:tcPr>
          <w:p w14:paraId="3949A9AD" w14:textId="77777777" w:rsidR="005E4257" w:rsidRPr="00E44524" w:rsidRDefault="005E4257" w:rsidP="005E5067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59FF2325" w14:textId="2B635D73" w:rsidR="005E4257" w:rsidRDefault="0011133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5E615C30" w14:textId="77777777" w:rsidR="005E4257" w:rsidRDefault="005E4257" w:rsidP="005E5067">
            <w:pPr>
              <w:pStyle w:val="Titel3Neu"/>
              <w:rPr>
                <w:szCs w:val="21"/>
              </w:rPr>
            </w:pPr>
            <w:proofErr w:type="spellStart"/>
            <w:r>
              <w:rPr>
                <w:szCs w:val="21"/>
              </w:rPr>
              <w:t>Async</w:t>
            </w:r>
            <w:proofErr w:type="spellEnd"/>
            <w:r>
              <w:rPr>
                <w:szCs w:val="21"/>
              </w:rPr>
              <w:t xml:space="preserve">, </w:t>
            </w:r>
            <w:proofErr w:type="spellStart"/>
            <w:r>
              <w:rPr>
                <w:szCs w:val="21"/>
              </w:rPr>
              <w:t>Sync</w:t>
            </w:r>
            <w:proofErr w:type="spellEnd"/>
          </w:p>
          <w:p w14:paraId="2BF41F5B" w14:textId="75718664" w:rsidR="005E4257" w:rsidRPr="005E4257" w:rsidRDefault="005E4257" w:rsidP="005E4257">
            <w:pPr>
              <w:pStyle w:val="TextNeu"/>
              <w:numPr>
                <w:ilvl w:val="0"/>
                <w:numId w:val="48"/>
              </w:numPr>
            </w:pPr>
            <w:r>
              <w:t>Präsentation und Beispiel</w:t>
            </w:r>
          </w:p>
        </w:tc>
        <w:tc>
          <w:tcPr>
            <w:tcW w:w="2240" w:type="dxa"/>
          </w:tcPr>
          <w:p w14:paraId="4F63A286" w14:textId="77777777" w:rsidR="005E4257" w:rsidRPr="004E4616" w:rsidRDefault="005E4257" w:rsidP="007A7775">
            <w:pPr>
              <w:pStyle w:val="Titel3Neu"/>
            </w:pPr>
          </w:p>
        </w:tc>
        <w:tc>
          <w:tcPr>
            <w:tcW w:w="879" w:type="dxa"/>
          </w:tcPr>
          <w:p w14:paraId="3C5EDEEC" w14:textId="77777777" w:rsidR="005E4257" w:rsidRPr="00C47FCC" w:rsidRDefault="005E4257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  <w:rPr>
                <w:sz w:val="20"/>
              </w:rPr>
            </w:pPr>
          </w:p>
        </w:tc>
      </w:tr>
      <w:tr w:rsidR="007A7775" w14:paraId="4DA3C35C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36978686" w14:textId="13A6C9F9" w:rsidR="007A7775" w:rsidRPr="00E44524" w:rsidRDefault="005E4257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  <w:r w:rsidR="007A7775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50</w:t>
            </w:r>
            <w:r w:rsidR="007A7775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E1086F0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B15913D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57181F0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E92B78A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5D9823CA" w14:textId="77777777" w:rsidR="007A7775" w:rsidRPr="004E4616" w:rsidRDefault="007A7775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0A1E38F" w14:textId="77777777" w:rsidR="007A7775" w:rsidRPr="00085964" w:rsidRDefault="007A7775" w:rsidP="000F5BE8">
            <w:pPr>
              <w:spacing w:before="60" w:after="60" w:line="240" w:lineRule="auto"/>
              <w:ind w:left="720" w:hanging="720"/>
            </w:pPr>
          </w:p>
        </w:tc>
      </w:tr>
      <w:tr w:rsidR="00120CF4" w14:paraId="4563F605" w14:textId="77777777" w:rsidTr="005E5067">
        <w:tc>
          <w:tcPr>
            <w:tcW w:w="850" w:type="dxa"/>
          </w:tcPr>
          <w:p w14:paraId="4B17885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0D578F8" w14:textId="6EF01876" w:rsidR="00120CF4" w:rsidRPr="00E44524" w:rsidRDefault="00C47FCC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10:</w:t>
            </w:r>
            <w:r w:rsidR="005E4257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788EB15C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5370C83" w14:textId="450E55FC" w:rsidR="00120CF4" w:rsidRPr="00E44524" w:rsidRDefault="005E4257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  <w:r w:rsidR="00C47FCC">
              <w:rPr>
                <w:sz w:val="21"/>
                <w:szCs w:val="21"/>
              </w:rPr>
              <w:t>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BE7BB4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4079943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28F6181" w14:textId="4A0D145A" w:rsidR="00120CF4" w:rsidRPr="00E44524" w:rsidRDefault="00F64089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419C5440" w14:textId="5C4B6088" w:rsidR="00120CF4" w:rsidRPr="00E44524" w:rsidRDefault="005E4257" w:rsidP="005E5067">
            <w:pPr>
              <w:pStyle w:val="Titel3Neu"/>
              <w:rPr>
                <w:szCs w:val="21"/>
              </w:rPr>
            </w:pPr>
            <w:proofErr w:type="spellStart"/>
            <w:r>
              <w:rPr>
                <w:szCs w:val="21"/>
              </w:rPr>
              <w:t>Async</w:t>
            </w:r>
            <w:proofErr w:type="spellEnd"/>
            <w:r>
              <w:rPr>
                <w:szCs w:val="21"/>
              </w:rPr>
              <w:t xml:space="preserve">, </w:t>
            </w:r>
            <w:proofErr w:type="spellStart"/>
            <w:r>
              <w:rPr>
                <w:szCs w:val="21"/>
              </w:rPr>
              <w:t>Sync</w:t>
            </w:r>
            <w:proofErr w:type="spellEnd"/>
            <w:r>
              <w:rPr>
                <w:szCs w:val="21"/>
              </w:rPr>
              <w:t xml:space="preserve"> Aufgabe</w:t>
            </w:r>
          </w:p>
          <w:p w14:paraId="2558F28B" w14:textId="19204C90" w:rsidR="00F64089" w:rsidRPr="005E4257" w:rsidRDefault="005E4257" w:rsidP="00F64089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 w:rsidRPr="005E4257">
              <w:rPr>
                <w:szCs w:val="21"/>
              </w:rPr>
              <w:t xml:space="preserve">Implementation der Aufgabe mit </w:t>
            </w:r>
            <w:proofErr w:type="spellStart"/>
            <w:r w:rsidRPr="005E4257">
              <w:rPr>
                <w:szCs w:val="21"/>
              </w:rPr>
              <w:t>Async</w:t>
            </w:r>
            <w:proofErr w:type="spellEnd"/>
            <w:r w:rsidRPr="005E4257">
              <w:rPr>
                <w:szCs w:val="21"/>
              </w:rPr>
              <w:t xml:space="preserve"> und </w:t>
            </w:r>
            <w:proofErr w:type="spellStart"/>
            <w:r w:rsidRPr="005E4257">
              <w:rPr>
                <w:szCs w:val="21"/>
              </w:rPr>
              <w:t>Sync</w:t>
            </w:r>
            <w:proofErr w:type="spellEnd"/>
            <w:r w:rsidR="00F64089" w:rsidRPr="005E4257">
              <w:rPr>
                <w:szCs w:val="21"/>
              </w:rPr>
              <w:t>.</w:t>
            </w:r>
          </w:p>
        </w:tc>
        <w:tc>
          <w:tcPr>
            <w:tcW w:w="2240" w:type="dxa"/>
          </w:tcPr>
          <w:p w14:paraId="605D896C" w14:textId="77777777" w:rsidR="00120CF4" w:rsidRPr="005E4257" w:rsidRDefault="00120CF4" w:rsidP="005E5067">
            <w:pPr>
              <w:pStyle w:val="Titel3Neu"/>
            </w:pPr>
          </w:p>
          <w:p w14:paraId="7F6DE6A5" w14:textId="3A1C8A76" w:rsidR="00120CF4" w:rsidRDefault="00C47FCC" w:rsidP="005E5067">
            <w:pPr>
              <w:pStyle w:val="TabellentextAufzhlung"/>
            </w:pPr>
            <w:r>
              <w:t>PC/Entwicklungsumgebung</w:t>
            </w:r>
          </w:p>
          <w:p w14:paraId="36365628" w14:textId="73F8A203" w:rsidR="00120CF4" w:rsidRPr="004E4616" w:rsidRDefault="00120CF4" w:rsidP="00C47FCC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13C69C39" w14:textId="77777777" w:rsidR="00120CF4" w:rsidRPr="00C47FCC" w:rsidRDefault="00120CF4" w:rsidP="00D6208C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D86CCB" w:rsidRPr="00085964" w14:paraId="641633A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653781CD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1D7B947B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28FBE197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20A2C74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3B584CBC" w14:textId="77777777" w:rsidR="00D86CCB" w:rsidRPr="009C5BE9" w:rsidRDefault="00D86CCB" w:rsidP="000F5BE8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584A608" w14:textId="77777777" w:rsidR="00D86CCB" w:rsidRPr="004E4616" w:rsidRDefault="00D86CCB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CE263AA" w14:textId="77777777" w:rsidR="00D86CCB" w:rsidRPr="00085964" w:rsidRDefault="00D86CCB" w:rsidP="000F5BE8">
            <w:pPr>
              <w:spacing w:before="60" w:after="60" w:line="240" w:lineRule="auto"/>
              <w:ind w:left="720" w:hanging="720"/>
            </w:pPr>
          </w:p>
        </w:tc>
      </w:tr>
      <w:tr w:rsidR="00D86CCB" w14:paraId="1E0ACB8B" w14:textId="77777777" w:rsidTr="005E5067">
        <w:tc>
          <w:tcPr>
            <w:tcW w:w="850" w:type="dxa"/>
          </w:tcPr>
          <w:p w14:paraId="26E20A50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48B27980" w14:textId="2B85076D" w:rsidR="00D86CCB" w:rsidRPr="00E44524" w:rsidRDefault="00D86CCB" w:rsidP="00D86CC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01EC068F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56C4545F" w14:textId="3983A09B" w:rsidR="00D86CCB" w:rsidRPr="00E44524" w:rsidRDefault="00111334" w:rsidP="00D86CC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D86CCB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4E591BD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3614C63E" w14:textId="77777777" w:rsidR="00D86CCB" w:rsidRPr="00E44524" w:rsidRDefault="00D86CCB" w:rsidP="00D86CCB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2968479" w14:textId="0BCC6EF9" w:rsidR="00D86CCB" w:rsidRPr="00E44524" w:rsidRDefault="00111334" w:rsidP="00D86CCB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2364F6FE" w14:textId="7F855312" w:rsidR="00D86CCB" w:rsidRPr="00D86CCB" w:rsidRDefault="00111334" w:rsidP="005E4257">
            <w:pPr>
              <w:pStyle w:val="Titel3Neu"/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Async/Sync </w:t>
            </w:r>
            <w:proofErr w:type="spellStart"/>
            <w:r>
              <w:rPr>
                <w:szCs w:val="21"/>
                <w:lang w:val="en-US"/>
              </w:rPr>
              <w:t>Aufgabe</w:t>
            </w:r>
            <w:r w:rsidR="00644315">
              <w:rPr>
                <w:szCs w:val="21"/>
                <w:lang w:val="en-US"/>
              </w:rPr>
              <w:t>nbesprechung</w:t>
            </w:r>
            <w:proofErr w:type="spellEnd"/>
          </w:p>
        </w:tc>
        <w:tc>
          <w:tcPr>
            <w:tcW w:w="2240" w:type="dxa"/>
          </w:tcPr>
          <w:p w14:paraId="7F7F91F9" w14:textId="77777777" w:rsidR="00D86CCB" w:rsidRPr="00F64089" w:rsidRDefault="00D86CCB" w:rsidP="00D86CCB">
            <w:pPr>
              <w:pStyle w:val="Titel3Neu"/>
              <w:rPr>
                <w:lang w:val="en-US"/>
              </w:rPr>
            </w:pPr>
          </w:p>
          <w:p w14:paraId="64BA258C" w14:textId="06E8E402" w:rsidR="00D86CCB" w:rsidRPr="004E4616" w:rsidRDefault="00D86CCB" w:rsidP="00D86CCB">
            <w:pPr>
              <w:pStyle w:val="TabellentextAufzhlung"/>
            </w:pPr>
            <w:r>
              <w:t>PC/Entwicklungsumgebung</w:t>
            </w:r>
          </w:p>
        </w:tc>
        <w:tc>
          <w:tcPr>
            <w:tcW w:w="879" w:type="dxa"/>
          </w:tcPr>
          <w:p w14:paraId="543F5E20" w14:textId="72B6D42B" w:rsidR="00D86CCB" w:rsidRPr="00D86CCB" w:rsidRDefault="00D86CCB" w:rsidP="00D6208C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sz w:val="20"/>
              </w:rPr>
            </w:pPr>
          </w:p>
        </w:tc>
      </w:tr>
    </w:tbl>
    <w:p w14:paraId="2F47D289" w14:textId="5D9B6704" w:rsidR="00723CB6" w:rsidRDefault="00D37C3A" w:rsidP="001D653F">
      <w:r>
        <w:rPr>
          <w:b/>
          <w:bCs/>
        </w:rPr>
        <w:br w:type="page"/>
      </w:r>
    </w:p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41D0D8C8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04D1652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lastRenderedPageBreak/>
              <w:t>Zeit</w:t>
            </w:r>
          </w:p>
        </w:tc>
        <w:tc>
          <w:tcPr>
            <w:tcW w:w="899" w:type="dxa"/>
            <w:shd w:val="pct10" w:color="auto" w:fill="auto"/>
          </w:tcPr>
          <w:p w14:paraId="7022CCC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0217DEC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68CAD13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47C8D8B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7F2DC122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1957367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725A5C" w14:paraId="0389360C" w14:textId="77777777" w:rsidTr="005E5067">
        <w:tc>
          <w:tcPr>
            <w:tcW w:w="850" w:type="dxa"/>
          </w:tcPr>
          <w:p w14:paraId="041945EE" w14:textId="77777777" w:rsidR="00725A5C" w:rsidRPr="00E44524" w:rsidRDefault="00725A5C" w:rsidP="00725A5C">
            <w:pPr>
              <w:pStyle w:val="Titel3Neu"/>
              <w:rPr>
                <w:szCs w:val="21"/>
              </w:rPr>
            </w:pPr>
          </w:p>
          <w:p w14:paraId="589C63B2" w14:textId="0E955D49" w:rsidR="00725A5C" w:rsidRPr="00E44524" w:rsidRDefault="00725A5C" w:rsidP="00725A5C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13:</w:t>
            </w:r>
            <w:r w:rsidR="00CC576A">
              <w:rPr>
                <w:sz w:val="21"/>
                <w:szCs w:val="21"/>
              </w:rPr>
              <w:t>05</w:t>
            </w:r>
          </w:p>
        </w:tc>
        <w:tc>
          <w:tcPr>
            <w:tcW w:w="899" w:type="dxa"/>
          </w:tcPr>
          <w:p w14:paraId="02A99243" w14:textId="77777777" w:rsidR="00725A5C" w:rsidRPr="00E44524" w:rsidRDefault="00725A5C" w:rsidP="00725A5C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3E5CCBB6" w14:textId="0A0BC035" w:rsidR="00725A5C" w:rsidRPr="00E44524" w:rsidRDefault="00725A5C" w:rsidP="00725A5C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8FFE7E1" w14:textId="77777777" w:rsidR="00725A5C" w:rsidRPr="00E44524" w:rsidRDefault="00725A5C" w:rsidP="00725A5C">
            <w:pPr>
              <w:pStyle w:val="Titel3Neu"/>
              <w:rPr>
                <w:szCs w:val="21"/>
              </w:rPr>
            </w:pPr>
          </w:p>
          <w:p w14:paraId="5C6F564A" w14:textId="77777777" w:rsidR="00725A5C" w:rsidRPr="00E44524" w:rsidRDefault="00725A5C" w:rsidP="00725A5C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03542F2" w14:textId="40F17809" w:rsidR="00725A5C" w:rsidRPr="00E44524" w:rsidRDefault="00CC576A" w:rsidP="00725A5C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465632E1" w14:textId="686FC179" w:rsidR="00725A5C" w:rsidRPr="00CC576A" w:rsidRDefault="00CC576A" w:rsidP="00CC576A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 xml:space="preserve">Einführung </w:t>
            </w:r>
            <w:proofErr w:type="spellStart"/>
            <w:r>
              <w:rPr>
                <w:b/>
                <w:bCs/>
                <w:szCs w:val="21"/>
              </w:rPr>
              <w:t>Delegate</w:t>
            </w:r>
            <w:proofErr w:type="spellEnd"/>
          </w:p>
        </w:tc>
        <w:tc>
          <w:tcPr>
            <w:tcW w:w="2240" w:type="dxa"/>
          </w:tcPr>
          <w:p w14:paraId="521EB31D" w14:textId="77777777" w:rsidR="00725A5C" w:rsidRPr="004E4616" w:rsidRDefault="00725A5C" w:rsidP="00725A5C">
            <w:pPr>
              <w:pStyle w:val="Titel3Neu"/>
            </w:pPr>
          </w:p>
          <w:p w14:paraId="73EAAA0B" w14:textId="68AABFA6" w:rsidR="00725A5C" w:rsidRPr="004E4616" w:rsidRDefault="00725A5C" w:rsidP="00725A5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22B60ACE" w14:textId="77777777" w:rsidR="00725A5C" w:rsidRPr="005D6A1A" w:rsidRDefault="00725A5C" w:rsidP="00725A5C">
            <w:pPr>
              <w:pStyle w:val="Titel3Neu"/>
            </w:pPr>
          </w:p>
          <w:p w14:paraId="30AD4DAA" w14:textId="77777777" w:rsidR="00725A5C" w:rsidRPr="005D6A1A" w:rsidRDefault="00725A5C" w:rsidP="00725A5C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6067EAA5" w14:textId="77777777" w:rsidTr="005E5067">
        <w:tc>
          <w:tcPr>
            <w:tcW w:w="850" w:type="dxa"/>
          </w:tcPr>
          <w:p w14:paraId="41EB222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748B24E9" w14:textId="01574545" w:rsidR="00120CF4" w:rsidRPr="00E44524" w:rsidRDefault="00725A5C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13:</w:t>
            </w:r>
            <w:r w:rsidR="00CC576A">
              <w:rPr>
                <w:sz w:val="21"/>
                <w:szCs w:val="21"/>
              </w:rPr>
              <w:t>25</w:t>
            </w:r>
          </w:p>
        </w:tc>
        <w:tc>
          <w:tcPr>
            <w:tcW w:w="899" w:type="dxa"/>
          </w:tcPr>
          <w:p w14:paraId="1913F58F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2DC02C9E" w14:textId="3A31C604" w:rsidR="00120CF4" w:rsidRPr="00E44524" w:rsidRDefault="00CC576A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07C6FA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0D54E97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234AB4F" w14:textId="209E8DE6" w:rsidR="00120CF4" w:rsidRPr="00E44524" w:rsidRDefault="00CC576A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Praktischepbung</w:t>
            </w:r>
            <w:proofErr w:type="spellEnd"/>
          </w:p>
        </w:tc>
        <w:tc>
          <w:tcPr>
            <w:tcW w:w="6333" w:type="dxa"/>
          </w:tcPr>
          <w:p w14:paraId="5AED76B1" w14:textId="24AC0660" w:rsidR="00725A5C" w:rsidRPr="00CC576A" w:rsidRDefault="00CC576A" w:rsidP="00CC576A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proofErr w:type="spellStart"/>
            <w:r>
              <w:rPr>
                <w:b/>
                <w:bCs/>
                <w:szCs w:val="21"/>
              </w:rPr>
              <w:t>Delegate</w:t>
            </w:r>
            <w:proofErr w:type="spellEnd"/>
            <w:r>
              <w:rPr>
                <w:b/>
                <w:bCs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szCs w:val="21"/>
              </w:rPr>
              <w:t>übung</w:t>
            </w:r>
            <w:proofErr w:type="spellEnd"/>
          </w:p>
        </w:tc>
        <w:tc>
          <w:tcPr>
            <w:tcW w:w="2240" w:type="dxa"/>
          </w:tcPr>
          <w:p w14:paraId="62EF460B" w14:textId="77777777" w:rsidR="00120CF4" w:rsidRPr="004E4616" w:rsidRDefault="00120CF4" w:rsidP="005E5067">
            <w:pPr>
              <w:pStyle w:val="Titel3Neu"/>
            </w:pPr>
          </w:p>
          <w:p w14:paraId="5A2F8D42" w14:textId="77777777" w:rsidR="00120CF4" w:rsidRDefault="00120CF4" w:rsidP="00725A5C">
            <w:pPr>
              <w:pStyle w:val="TabellentextAufzhlung"/>
            </w:pPr>
            <w:r>
              <w:t>Flipchart</w:t>
            </w:r>
          </w:p>
          <w:p w14:paraId="276EFE8B" w14:textId="3CAC1A22" w:rsidR="00725A5C" w:rsidRPr="004E4616" w:rsidRDefault="00725A5C" w:rsidP="00725A5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827D4A3" w14:textId="77777777" w:rsidR="00120CF4" w:rsidRPr="005D6A1A" w:rsidRDefault="00120CF4" w:rsidP="005E5067">
            <w:pPr>
              <w:pStyle w:val="Titel3Neu"/>
            </w:pPr>
          </w:p>
          <w:p w14:paraId="5B156F9E" w14:textId="77777777" w:rsidR="00120CF4" w:rsidRPr="005D6A1A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0B4BAC" w14:paraId="24F7BAA5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1DCEE078" w14:textId="77777777" w:rsidR="000B4BAC" w:rsidRPr="00E44524" w:rsidRDefault="000B4BAC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24861B82" w14:textId="77777777" w:rsidR="000B4BAC" w:rsidRPr="00E44524" w:rsidRDefault="000B4BAC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47DA21BE" w14:textId="77777777" w:rsidR="000B4BAC" w:rsidRPr="00E44524" w:rsidRDefault="000B4BAC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64D55DC" w14:textId="77777777" w:rsidR="000B4BAC" w:rsidRPr="00E44524" w:rsidRDefault="000B4BAC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2FE3989D" w14:textId="77777777" w:rsidR="000B4BAC" w:rsidRPr="00E44524" w:rsidRDefault="000B4BAC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96281A5" w14:textId="77777777" w:rsidR="000B4BAC" w:rsidRPr="004E4616" w:rsidRDefault="000B4BAC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3148323" w14:textId="77777777" w:rsidR="000B4BAC" w:rsidRPr="00085964" w:rsidRDefault="000B4BAC" w:rsidP="00E62893">
            <w:pPr>
              <w:spacing w:before="60" w:after="60" w:line="240" w:lineRule="auto"/>
              <w:ind w:left="720" w:hanging="720"/>
            </w:pPr>
          </w:p>
        </w:tc>
      </w:tr>
      <w:tr w:rsidR="000B4BAC" w14:paraId="579795CF" w14:textId="77777777" w:rsidTr="00E62893">
        <w:tc>
          <w:tcPr>
            <w:tcW w:w="850" w:type="dxa"/>
          </w:tcPr>
          <w:p w14:paraId="3E23302F" w14:textId="77777777" w:rsidR="000B4BAC" w:rsidRPr="00E44524" w:rsidRDefault="000B4BAC" w:rsidP="00E62893">
            <w:pPr>
              <w:pStyle w:val="Titel3Neu"/>
              <w:rPr>
                <w:szCs w:val="21"/>
              </w:rPr>
            </w:pPr>
          </w:p>
          <w:p w14:paraId="66FC6253" w14:textId="3F9BCC5B" w:rsidR="000B4BAC" w:rsidRPr="00E44524" w:rsidRDefault="000B4BAC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15:20</w:t>
            </w:r>
          </w:p>
        </w:tc>
        <w:tc>
          <w:tcPr>
            <w:tcW w:w="899" w:type="dxa"/>
          </w:tcPr>
          <w:p w14:paraId="7B54EF87" w14:textId="77777777" w:rsidR="000B4BAC" w:rsidRPr="00E44524" w:rsidRDefault="000B4BAC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4760508" w14:textId="77777777" w:rsidR="000B4BAC" w:rsidRPr="00E44524" w:rsidRDefault="000B4BAC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3EABC877" w14:textId="77777777" w:rsidR="000B4BAC" w:rsidRPr="00E44524" w:rsidRDefault="000B4BAC" w:rsidP="00E62893">
            <w:pPr>
              <w:pStyle w:val="Titel3Neu"/>
              <w:rPr>
                <w:szCs w:val="21"/>
              </w:rPr>
            </w:pPr>
          </w:p>
          <w:p w14:paraId="5F365EC9" w14:textId="77777777" w:rsidR="000B4BAC" w:rsidRPr="00E44524" w:rsidRDefault="000B4BAC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3DF31E4" w14:textId="77777777" w:rsidR="000B4BAC" w:rsidRPr="00E44524" w:rsidRDefault="000B4BAC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15CD43D7" w14:textId="472344A3" w:rsidR="000B4BAC" w:rsidRPr="00725A5C" w:rsidRDefault="000B4BAC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7EB04965" w14:textId="77777777" w:rsidR="000B4BAC" w:rsidRPr="004E4616" w:rsidRDefault="000B4BAC" w:rsidP="00E62893">
            <w:pPr>
              <w:pStyle w:val="Titel3Neu"/>
            </w:pPr>
          </w:p>
          <w:p w14:paraId="4BFCB408" w14:textId="77777777" w:rsidR="000B4BAC" w:rsidRPr="004E4616" w:rsidRDefault="000B4BAC" w:rsidP="00E62893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389378FD" w14:textId="77777777" w:rsidR="000B4BAC" w:rsidRPr="005D6A1A" w:rsidRDefault="000B4BAC" w:rsidP="00E62893">
            <w:pPr>
              <w:pStyle w:val="Titel3Neu"/>
            </w:pPr>
          </w:p>
          <w:p w14:paraId="0C9552D6" w14:textId="77777777" w:rsidR="000B4BAC" w:rsidRPr="005D6A1A" w:rsidRDefault="000B4BAC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0B4BAC" w14:paraId="39AA5500" w14:textId="77777777" w:rsidTr="005E5067">
        <w:tc>
          <w:tcPr>
            <w:tcW w:w="850" w:type="dxa"/>
          </w:tcPr>
          <w:p w14:paraId="0DA1AB83" w14:textId="77777777" w:rsidR="000B4BAC" w:rsidRPr="00E44524" w:rsidRDefault="000B4BAC" w:rsidP="000B4BAC">
            <w:pPr>
              <w:pStyle w:val="Titel3Neu"/>
              <w:rPr>
                <w:szCs w:val="21"/>
              </w:rPr>
            </w:pPr>
          </w:p>
          <w:p w14:paraId="0E3D85D4" w14:textId="60F47D5A" w:rsidR="000B4BAC" w:rsidRPr="00E44524" w:rsidRDefault="000B4BAC" w:rsidP="000B4BA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15:40</w:t>
            </w:r>
          </w:p>
        </w:tc>
        <w:tc>
          <w:tcPr>
            <w:tcW w:w="899" w:type="dxa"/>
          </w:tcPr>
          <w:p w14:paraId="6943C332" w14:textId="77777777" w:rsidR="000B4BAC" w:rsidRPr="00E44524" w:rsidRDefault="000B4BAC" w:rsidP="000B4BAC">
            <w:pPr>
              <w:pStyle w:val="Titel3Neu"/>
              <w:rPr>
                <w:szCs w:val="21"/>
              </w:rPr>
            </w:pPr>
          </w:p>
          <w:p w14:paraId="67A4434E" w14:textId="77777777" w:rsidR="000B4BAC" w:rsidRPr="00E44524" w:rsidRDefault="000B4BAC" w:rsidP="000B4BA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40'</w:t>
            </w:r>
          </w:p>
        </w:tc>
        <w:tc>
          <w:tcPr>
            <w:tcW w:w="1536" w:type="dxa"/>
          </w:tcPr>
          <w:p w14:paraId="23B707FD" w14:textId="77777777" w:rsidR="000B4BAC" w:rsidRPr="00E44524" w:rsidRDefault="000B4BAC" w:rsidP="000B4BAC">
            <w:pPr>
              <w:pStyle w:val="Titel3Neu"/>
              <w:rPr>
                <w:szCs w:val="21"/>
              </w:rPr>
            </w:pPr>
          </w:p>
          <w:p w14:paraId="3FBA4A07" w14:textId="77777777" w:rsidR="000B4BAC" w:rsidRPr="00E44524" w:rsidRDefault="000B4BAC" w:rsidP="000B4BAC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92C1283" w14:textId="52F2C49B" w:rsidR="000B4BAC" w:rsidRPr="00E44524" w:rsidRDefault="000B4BAC" w:rsidP="000B4BAC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Vertiefung</w:t>
            </w:r>
          </w:p>
        </w:tc>
        <w:tc>
          <w:tcPr>
            <w:tcW w:w="6333" w:type="dxa"/>
          </w:tcPr>
          <w:p w14:paraId="3ACF0894" w14:textId="2F0D01F3" w:rsidR="00F85966" w:rsidRPr="00E44524" w:rsidRDefault="00F85966" w:rsidP="000B4BAC">
            <w:pPr>
              <w:pStyle w:val="TabellentextAufzhlung"/>
              <w:rPr>
                <w:szCs w:val="21"/>
              </w:rPr>
            </w:pPr>
          </w:p>
        </w:tc>
        <w:tc>
          <w:tcPr>
            <w:tcW w:w="2240" w:type="dxa"/>
          </w:tcPr>
          <w:p w14:paraId="0B29DEE9" w14:textId="77777777" w:rsidR="000B4BAC" w:rsidRPr="004E4616" w:rsidRDefault="000B4BAC" w:rsidP="000B4BAC">
            <w:pPr>
              <w:pStyle w:val="Titel3Neu"/>
            </w:pPr>
          </w:p>
          <w:p w14:paraId="60594445" w14:textId="77777777" w:rsidR="000B4BAC" w:rsidRDefault="000B4BAC" w:rsidP="000B4BAC">
            <w:pPr>
              <w:pStyle w:val="TabellentextAufzhlung"/>
            </w:pPr>
            <w:r>
              <w:t>Flipchart</w:t>
            </w:r>
          </w:p>
          <w:p w14:paraId="6705EB23" w14:textId="77777777" w:rsidR="000B4BAC" w:rsidRDefault="000B4BAC" w:rsidP="000B4BAC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  <w:p w14:paraId="240165A7" w14:textId="578C3FD8" w:rsidR="00F85966" w:rsidRPr="004E4616" w:rsidRDefault="00F85966" w:rsidP="000B4BAC">
            <w:pPr>
              <w:pStyle w:val="TabellentextAufzhlung"/>
            </w:pPr>
            <w:r>
              <w:t>Papier</w:t>
            </w:r>
          </w:p>
        </w:tc>
        <w:tc>
          <w:tcPr>
            <w:tcW w:w="879" w:type="dxa"/>
          </w:tcPr>
          <w:p w14:paraId="64A56F43" w14:textId="0AF09E8A" w:rsidR="000B4BAC" w:rsidRPr="005D6A1A" w:rsidRDefault="000B4BAC" w:rsidP="000B4BAC">
            <w:pPr>
              <w:spacing w:before="60" w:after="60" w:line="240" w:lineRule="auto"/>
              <w:ind w:left="720" w:hanging="720"/>
            </w:pPr>
          </w:p>
        </w:tc>
      </w:tr>
      <w:tr w:rsidR="003E2E9F" w14:paraId="79C5282E" w14:textId="77777777" w:rsidTr="00E62893">
        <w:tc>
          <w:tcPr>
            <w:tcW w:w="850" w:type="dxa"/>
          </w:tcPr>
          <w:p w14:paraId="21F839ED" w14:textId="77777777" w:rsidR="003E2E9F" w:rsidRPr="00E44524" w:rsidRDefault="003E2E9F" w:rsidP="00E62893">
            <w:pPr>
              <w:pStyle w:val="Titel3Neu"/>
              <w:rPr>
                <w:szCs w:val="21"/>
              </w:rPr>
            </w:pPr>
          </w:p>
          <w:p w14:paraId="4AD2FDBC" w14:textId="35ED7DC4" w:rsidR="003E2E9F" w:rsidRPr="00E44524" w:rsidRDefault="003E2E9F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16:20</w:t>
            </w:r>
          </w:p>
        </w:tc>
        <w:tc>
          <w:tcPr>
            <w:tcW w:w="899" w:type="dxa"/>
          </w:tcPr>
          <w:p w14:paraId="1B5CE519" w14:textId="77777777" w:rsidR="003E2E9F" w:rsidRPr="00E44524" w:rsidRDefault="003E2E9F" w:rsidP="00E62893">
            <w:pPr>
              <w:pStyle w:val="Titel3Neu"/>
              <w:rPr>
                <w:szCs w:val="21"/>
              </w:rPr>
            </w:pPr>
          </w:p>
          <w:p w14:paraId="55CDB4B7" w14:textId="2E7E6774" w:rsidR="003E2E9F" w:rsidRPr="00E44524" w:rsidRDefault="003E2E9F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</w:tcPr>
          <w:p w14:paraId="4F9AB901" w14:textId="77777777" w:rsidR="003E2E9F" w:rsidRPr="00E44524" w:rsidRDefault="003E2E9F" w:rsidP="00E62893">
            <w:pPr>
              <w:pStyle w:val="Titel3Neu"/>
              <w:rPr>
                <w:szCs w:val="21"/>
              </w:rPr>
            </w:pPr>
          </w:p>
          <w:p w14:paraId="7DB8441C" w14:textId="77777777" w:rsidR="003E2E9F" w:rsidRPr="00E44524" w:rsidRDefault="003E2E9F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2119E3D4" w14:textId="77777777" w:rsidR="003E2E9F" w:rsidRPr="00E44524" w:rsidRDefault="003E2E9F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Vertiefung</w:t>
            </w:r>
          </w:p>
        </w:tc>
        <w:tc>
          <w:tcPr>
            <w:tcW w:w="6333" w:type="dxa"/>
          </w:tcPr>
          <w:p w14:paraId="3019B8BB" w14:textId="21108DDD" w:rsidR="003E2E9F" w:rsidRPr="003E2E9F" w:rsidRDefault="003E2E9F" w:rsidP="003E2E9F">
            <w:pPr>
              <w:pStyle w:val="TabellentextAufzhlung"/>
              <w:rPr>
                <w:szCs w:val="21"/>
              </w:rPr>
            </w:pPr>
          </w:p>
        </w:tc>
        <w:tc>
          <w:tcPr>
            <w:tcW w:w="2240" w:type="dxa"/>
          </w:tcPr>
          <w:p w14:paraId="65D0B06D" w14:textId="77777777" w:rsidR="003E2E9F" w:rsidRPr="004E4616" w:rsidRDefault="003E2E9F" w:rsidP="00E62893">
            <w:pPr>
              <w:pStyle w:val="Titel3Neu"/>
            </w:pPr>
          </w:p>
          <w:p w14:paraId="22277C0D" w14:textId="77777777" w:rsidR="003E2E9F" w:rsidRPr="004E4616" w:rsidRDefault="003E2E9F" w:rsidP="00E62893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56724B72" w14:textId="4BFECF67" w:rsidR="003E2E9F" w:rsidRPr="005D6A1A" w:rsidRDefault="003E2E9F" w:rsidP="00E62893">
            <w:pPr>
              <w:spacing w:before="60" w:after="60" w:line="240" w:lineRule="auto"/>
              <w:ind w:left="720" w:hanging="720"/>
            </w:pPr>
          </w:p>
        </w:tc>
      </w:tr>
    </w:tbl>
    <w:p w14:paraId="53053CA0" w14:textId="3396A8D0" w:rsidR="00D85321" w:rsidRDefault="00D85321">
      <w:pPr>
        <w:tabs>
          <w:tab w:val="clear" w:pos="510"/>
        </w:tabs>
        <w:spacing w:line="240" w:lineRule="auto"/>
      </w:pPr>
      <w:r>
        <w:br w:type="page"/>
      </w:r>
    </w:p>
    <w:p w14:paraId="15D97DB7" w14:textId="2D1D74D0" w:rsidR="00841277" w:rsidRDefault="00841277" w:rsidP="00841277">
      <w:pPr>
        <w:pStyle w:val="Titel2Neu"/>
      </w:pPr>
      <w:r>
        <w:lastRenderedPageBreak/>
        <w:tab/>
      </w:r>
      <w:r>
        <w:tab/>
      </w:r>
      <w:r w:rsidR="00476EC3">
        <w:t>5</w:t>
      </w:r>
      <w:r>
        <w:t>. Tag</w:t>
      </w:r>
    </w:p>
    <w:p w14:paraId="53B888CE" w14:textId="77777777" w:rsidR="00841277" w:rsidRDefault="00841277" w:rsidP="0084127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841277" w:rsidRPr="007C5ABD" w14:paraId="6367231D" w14:textId="77777777" w:rsidTr="00E62893">
        <w:trPr>
          <w:tblHeader/>
        </w:trPr>
        <w:tc>
          <w:tcPr>
            <w:tcW w:w="850" w:type="dxa"/>
            <w:shd w:val="pct10" w:color="auto" w:fill="auto"/>
          </w:tcPr>
          <w:p w14:paraId="696530EF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6A132274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7B1DAFFA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CF502FB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E802616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3541D7BC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39FE148C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652E9D" w14:paraId="52854836" w14:textId="77777777" w:rsidTr="00E62893">
        <w:tc>
          <w:tcPr>
            <w:tcW w:w="850" w:type="dxa"/>
          </w:tcPr>
          <w:p w14:paraId="781D6838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</w:p>
          <w:p w14:paraId="1B341206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37A43663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31C7555F" w14:textId="51E8FF50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722FC72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</w:p>
          <w:p w14:paraId="243B8093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9C0551B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028DAE26" w14:textId="79C88715" w:rsidR="00652E9D" w:rsidRDefault="00652E9D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4 zusammenfassen</w:t>
            </w:r>
          </w:p>
          <w:p w14:paraId="04BFA4DC" w14:textId="4A34D15F" w:rsidR="00652E9D" w:rsidRPr="00725A5C" w:rsidRDefault="005E4257" w:rsidP="00E62893">
            <w:pPr>
              <w:pStyle w:val="TabellentextAufzhlung"/>
              <w:ind w:left="277" w:hanging="277"/>
              <w:rPr>
                <w:b/>
              </w:rPr>
            </w:pPr>
            <w:proofErr w:type="spellStart"/>
            <w:r>
              <w:rPr>
                <w:szCs w:val="21"/>
              </w:rPr>
              <w:t>Async</w:t>
            </w:r>
            <w:proofErr w:type="spellEnd"/>
            <w:r>
              <w:rPr>
                <w:szCs w:val="21"/>
              </w:rPr>
              <w:t xml:space="preserve"> und </w:t>
            </w:r>
            <w:proofErr w:type="spellStart"/>
            <w:r>
              <w:rPr>
                <w:szCs w:val="21"/>
              </w:rPr>
              <w:t>Sync</w:t>
            </w:r>
            <w:proofErr w:type="spellEnd"/>
          </w:p>
        </w:tc>
        <w:tc>
          <w:tcPr>
            <w:tcW w:w="2240" w:type="dxa"/>
          </w:tcPr>
          <w:p w14:paraId="47244AC9" w14:textId="77777777" w:rsidR="00652E9D" w:rsidRPr="004E4616" w:rsidRDefault="00652E9D" w:rsidP="00E62893">
            <w:pPr>
              <w:pStyle w:val="Titel3Neu"/>
            </w:pPr>
          </w:p>
          <w:p w14:paraId="5655EA11" w14:textId="77777777" w:rsidR="00652E9D" w:rsidRDefault="00652E9D" w:rsidP="00E62893">
            <w:pPr>
              <w:pStyle w:val="TabellentextAufzhlung"/>
            </w:pPr>
            <w:r>
              <w:t>Flipchart</w:t>
            </w:r>
          </w:p>
          <w:p w14:paraId="39018157" w14:textId="77777777" w:rsidR="00652E9D" w:rsidRPr="004E4616" w:rsidRDefault="00652E9D" w:rsidP="00E62893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09CBC76B" w14:textId="77777777" w:rsidR="00652E9D" w:rsidRPr="005D6A1A" w:rsidRDefault="00652E9D" w:rsidP="00E62893">
            <w:pPr>
              <w:pStyle w:val="Titel3Neu"/>
            </w:pPr>
          </w:p>
          <w:p w14:paraId="69ADFB0E" w14:textId="77777777" w:rsidR="00652E9D" w:rsidRPr="005D6A1A" w:rsidRDefault="00652E9D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841277" w14:paraId="1516DB9A" w14:textId="77777777" w:rsidTr="00E62893">
        <w:tc>
          <w:tcPr>
            <w:tcW w:w="850" w:type="dxa"/>
          </w:tcPr>
          <w:p w14:paraId="06BAEABA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4BCB9738" w14:textId="4A0D7032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652E9D">
              <w:rPr>
                <w:sz w:val="21"/>
                <w:szCs w:val="21"/>
              </w:rPr>
              <w:t>9:00</w:t>
            </w:r>
          </w:p>
        </w:tc>
        <w:tc>
          <w:tcPr>
            <w:tcW w:w="899" w:type="dxa"/>
          </w:tcPr>
          <w:p w14:paraId="5C751B48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13A46E21" w14:textId="3BEAB47C" w:rsidR="00841277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="0084127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26219AB7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72393731" w14:textId="77777777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C641AF8" w14:textId="1905B52E" w:rsidR="00841277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</w:t>
            </w:r>
          </w:p>
        </w:tc>
        <w:tc>
          <w:tcPr>
            <w:tcW w:w="6333" w:type="dxa"/>
          </w:tcPr>
          <w:p w14:paraId="576B9208" w14:textId="30385743" w:rsidR="00841277" w:rsidRPr="00E44524" w:rsidRDefault="00841277" w:rsidP="005E4257">
            <w:pPr>
              <w:pStyle w:val="TabellentextAufzhlung"/>
              <w:ind w:left="277" w:hanging="277"/>
              <w:rPr>
                <w:szCs w:val="21"/>
              </w:rPr>
            </w:pPr>
          </w:p>
        </w:tc>
        <w:tc>
          <w:tcPr>
            <w:tcW w:w="2240" w:type="dxa"/>
          </w:tcPr>
          <w:p w14:paraId="54CE1326" w14:textId="77777777" w:rsidR="00841277" w:rsidRPr="004E4616" w:rsidRDefault="00841277" w:rsidP="00E62893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00C17545" w14:textId="77777777" w:rsidR="00841277" w:rsidRPr="005D6A1A" w:rsidRDefault="00841277" w:rsidP="00E62893">
            <w:pPr>
              <w:pStyle w:val="Titel3Neu"/>
            </w:pPr>
          </w:p>
          <w:p w14:paraId="18BC9117" w14:textId="77777777" w:rsidR="00841277" w:rsidRPr="005D6A1A" w:rsidRDefault="00841277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06481" w14:paraId="07F7D973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545BBA39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</w:t>
            </w:r>
            <w:r w:rsidRPr="00E44524">
              <w:rPr>
                <w:sz w:val="21"/>
                <w:szCs w:val="21"/>
              </w:rPr>
              <w:t>:0</w:t>
            </w:r>
            <w:r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E03F558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58E82C99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E03DE8B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57D6917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7357517" w14:textId="77777777" w:rsidR="00106481" w:rsidRPr="004E4616" w:rsidRDefault="00106481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8D9D61C" w14:textId="77777777" w:rsidR="00106481" w:rsidRPr="00085964" w:rsidRDefault="00106481" w:rsidP="00E62893">
            <w:pPr>
              <w:spacing w:before="60" w:after="60" w:line="240" w:lineRule="auto"/>
              <w:ind w:left="720" w:hanging="720"/>
            </w:pPr>
          </w:p>
        </w:tc>
      </w:tr>
      <w:tr w:rsidR="00841277" w14:paraId="72723B33" w14:textId="77777777" w:rsidTr="00E62893">
        <w:tc>
          <w:tcPr>
            <w:tcW w:w="850" w:type="dxa"/>
          </w:tcPr>
          <w:p w14:paraId="28F3636C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1C39F878" w14:textId="050E0B80" w:rsidR="00841277" w:rsidRPr="00E44524" w:rsidRDefault="00F859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11:10</w:t>
            </w:r>
          </w:p>
        </w:tc>
        <w:tc>
          <w:tcPr>
            <w:tcW w:w="899" w:type="dxa"/>
          </w:tcPr>
          <w:p w14:paraId="76FDE7B3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05AEA6E5" w14:textId="6164034B" w:rsidR="00841277" w:rsidRPr="00E44524" w:rsidRDefault="00C15FF7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</w:t>
            </w:r>
            <w:r w:rsidR="0084127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845476E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34D20F31" w14:textId="77777777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99DA888" w14:textId="0BF91FBE" w:rsidR="00841277" w:rsidRPr="00E44524" w:rsidRDefault="00C15FF7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Vertiefung</w:t>
            </w:r>
          </w:p>
        </w:tc>
        <w:tc>
          <w:tcPr>
            <w:tcW w:w="6333" w:type="dxa"/>
          </w:tcPr>
          <w:p w14:paraId="25D1681B" w14:textId="6750FBC8" w:rsidR="00C15FF7" w:rsidRPr="00E44524" w:rsidRDefault="00C15FF7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6D939D16" w14:textId="77777777" w:rsidR="00841277" w:rsidRPr="004E4616" w:rsidRDefault="00841277" w:rsidP="00E62893">
            <w:pPr>
              <w:pStyle w:val="Titel3Neu"/>
            </w:pPr>
          </w:p>
          <w:p w14:paraId="52FE478F" w14:textId="77777777" w:rsidR="00841277" w:rsidRDefault="00841277" w:rsidP="00E62893">
            <w:pPr>
              <w:pStyle w:val="TabellentextAufzhlung"/>
            </w:pPr>
            <w:r>
              <w:t>Flipchart</w:t>
            </w:r>
          </w:p>
          <w:p w14:paraId="000C0874" w14:textId="77777777" w:rsidR="00841277" w:rsidRPr="004E4616" w:rsidRDefault="00841277" w:rsidP="00E62893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68ACF2E6" w14:textId="77777777" w:rsidR="00841277" w:rsidRPr="005D6A1A" w:rsidRDefault="00841277" w:rsidP="00E62893">
            <w:pPr>
              <w:pStyle w:val="Titel3Neu"/>
            </w:pPr>
          </w:p>
          <w:p w14:paraId="4DEF5A91" w14:textId="77777777" w:rsidR="00841277" w:rsidRPr="005D6A1A" w:rsidRDefault="00841277" w:rsidP="00E62893">
            <w:pPr>
              <w:spacing w:before="60" w:after="60" w:line="240" w:lineRule="auto"/>
              <w:ind w:left="720" w:hanging="720"/>
            </w:pPr>
          </w:p>
        </w:tc>
      </w:tr>
      <w:tr w:rsidR="00C15FF7" w:rsidRPr="00085964" w14:paraId="671140C4" w14:textId="77777777" w:rsidTr="00E62893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37B786D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22C7B741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62CE014B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4147B6E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0CFF4FD" w14:textId="77777777" w:rsidR="00C15FF7" w:rsidRPr="009C5BE9" w:rsidRDefault="00C15FF7" w:rsidP="00E62893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4F6796E" w14:textId="77777777" w:rsidR="00C15FF7" w:rsidRPr="004E4616" w:rsidRDefault="00C15FF7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2E9D63FA" w14:textId="77777777" w:rsidR="00C15FF7" w:rsidRPr="00085964" w:rsidRDefault="00C15FF7" w:rsidP="00E62893">
            <w:pPr>
              <w:spacing w:before="60" w:after="60" w:line="240" w:lineRule="auto"/>
              <w:ind w:left="720" w:hanging="720"/>
            </w:pPr>
          </w:p>
        </w:tc>
      </w:tr>
      <w:tr w:rsidR="00C15FF7" w14:paraId="1A345F3B" w14:textId="77777777" w:rsidTr="00E62893">
        <w:tc>
          <w:tcPr>
            <w:tcW w:w="850" w:type="dxa"/>
          </w:tcPr>
          <w:p w14:paraId="2355FB28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3490E91A" w14:textId="12195D12" w:rsidR="00C15FF7" w:rsidRPr="00E44524" w:rsidRDefault="00C15FF7" w:rsidP="00C15FF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Pr="00E44524">
              <w:rPr>
                <w:sz w:val="21"/>
                <w:szCs w:val="21"/>
              </w:rPr>
              <w:t>5</w:t>
            </w:r>
          </w:p>
        </w:tc>
        <w:tc>
          <w:tcPr>
            <w:tcW w:w="899" w:type="dxa"/>
          </w:tcPr>
          <w:p w14:paraId="364B4D6F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01E65DA4" w14:textId="51701E51" w:rsidR="00C15FF7" w:rsidRPr="00E44524" w:rsidRDefault="00786766" w:rsidP="00C15FF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="00C15FF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DA30689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723EAB2F" w14:textId="77777777" w:rsidR="00C15FF7" w:rsidRPr="00E44524" w:rsidRDefault="00C15FF7" w:rsidP="00C15FF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3082A7E" w14:textId="3B1800E1" w:rsidR="00C15FF7" w:rsidRPr="00E44524" w:rsidRDefault="00C15FF7" w:rsidP="00C15FF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1B531092" w14:textId="28D8126E" w:rsidR="00786766" w:rsidRPr="00786766" w:rsidRDefault="00786766" w:rsidP="00786766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7E5B6275" w14:textId="77777777" w:rsidR="00C15FF7" w:rsidRPr="00C15FF7" w:rsidRDefault="00C15FF7" w:rsidP="00C15FF7">
            <w:pPr>
              <w:pStyle w:val="Titel3Neu"/>
            </w:pPr>
          </w:p>
          <w:p w14:paraId="53F43C7B" w14:textId="12DD14FF" w:rsidR="00C15FF7" w:rsidRPr="004E4616" w:rsidRDefault="00C15FF7" w:rsidP="00C15FF7">
            <w:pPr>
              <w:pStyle w:val="TabellentextAufzhlung"/>
            </w:pPr>
            <w:r>
              <w:t>PC/Entwicklungsumgebung</w:t>
            </w:r>
          </w:p>
        </w:tc>
        <w:tc>
          <w:tcPr>
            <w:tcW w:w="879" w:type="dxa"/>
          </w:tcPr>
          <w:p w14:paraId="5BC11AF7" w14:textId="09676FE6" w:rsidR="00C15FF7" w:rsidRPr="005D6A1A" w:rsidRDefault="00C15FF7" w:rsidP="00C15FF7">
            <w:pPr>
              <w:spacing w:before="60" w:after="60" w:line="240" w:lineRule="auto"/>
              <w:ind w:left="720" w:hanging="720"/>
            </w:pPr>
          </w:p>
        </w:tc>
      </w:tr>
      <w:tr w:rsidR="00841277" w14:paraId="47AD9AFE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66362AAE" w14:textId="111BAD19" w:rsidR="00841277" w:rsidRPr="00E44524" w:rsidRDefault="00786766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  <w:r w:rsidR="00841277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="00841277" w:rsidRPr="00E44524">
              <w:rPr>
                <w:sz w:val="21"/>
                <w:szCs w:val="21"/>
              </w:rPr>
              <w:t xml:space="preserve">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71043A8" w14:textId="51254280" w:rsidR="00841277" w:rsidRPr="00E44524" w:rsidRDefault="00786766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841277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560053D4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59CD703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4CF1769D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6604DC8" w14:textId="77777777" w:rsidR="00841277" w:rsidRPr="004E4616" w:rsidRDefault="00841277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794EF50" w14:textId="77777777" w:rsidR="00841277" w:rsidRPr="00085964" w:rsidRDefault="00841277" w:rsidP="00E62893">
            <w:pPr>
              <w:spacing w:before="60" w:after="60" w:line="240" w:lineRule="auto"/>
              <w:ind w:left="720" w:hanging="720"/>
            </w:pPr>
          </w:p>
        </w:tc>
      </w:tr>
      <w:tr w:rsidR="00786766" w14:paraId="0A277415" w14:textId="77777777" w:rsidTr="00E62893">
        <w:tc>
          <w:tcPr>
            <w:tcW w:w="850" w:type="dxa"/>
          </w:tcPr>
          <w:p w14:paraId="28766861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18F1EDD" w14:textId="6607328F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15:05</w:t>
            </w:r>
          </w:p>
        </w:tc>
        <w:tc>
          <w:tcPr>
            <w:tcW w:w="899" w:type="dxa"/>
          </w:tcPr>
          <w:p w14:paraId="4A9FE504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321B765" w14:textId="074AD9C2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F85A1F0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74A264F4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07CCB8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6D94618B" w14:textId="0447D996" w:rsidR="00786766" w:rsidRPr="00725A5C" w:rsidRDefault="00786766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706EFC6B" w14:textId="77777777" w:rsidR="00786766" w:rsidRPr="004E4616" w:rsidRDefault="00786766" w:rsidP="00E62893">
            <w:pPr>
              <w:pStyle w:val="Titel3Neu"/>
            </w:pPr>
          </w:p>
          <w:p w14:paraId="6CD67680" w14:textId="77777777" w:rsidR="00786766" w:rsidRPr="004E4616" w:rsidRDefault="00786766" w:rsidP="00E62893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7A8D0069" w14:textId="77777777" w:rsidR="00786766" w:rsidRPr="005D6A1A" w:rsidRDefault="00786766" w:rsidP="00E62893">
            <w:pPr>
              <w:pStyle w:val="Titel3Neu"/>
            </w:pPr>
          </w:p>
          <w:p w14:paraId="0E55BC5A" w14:textId="77777777" w:rsidR="00786766" w:rsidRPr="005D6A1A" w:rsidRDefault="00786766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786766" w14:paraId="1BB1240E" w14:textId="77777777" w:rsidTr="00E62893">
        <w:tc>
          <w:tcPr>
            <w:tcW w:w="850" w:type="dxa"/>
          </w:tcPr>
          <w:p w14:paraId="5D5A1D86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52B902B" w14:textId="47FF5DB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15:50</w:t>
            </w:r>
          </w:p>
        </w:tc>
        <w:tc>
          <w:tcPr>
            <w:tcW w:w="899" w:type="dxa"/>
          </w:tcPr>
          <w:p w14:paraId="5346B070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9EBAB54" w14:textId="61BDF209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1188BE9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5BC2DAD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F314359" w14:textId="3AFBDC83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 besprechen</w:t>
            </w:r>
          </w:p>
        </w:tc>
        <w:tc>
          <w:tcPr>
            <w:tcW w:w="6333" w:type="dxa"/>
          </w:tcPr>
          <w:p w14:paraId="32DF3A4C" w14:textId="77777777" w:rsidR="00786766" w:rsidRPr="00E44524" w:rsidRDefault="00786766" w:rsidP="005E4257">
            <w:pPr>
              <w:pStyle w:val="TabellentextAufzhlung"/>
              <w:ind w:left="277" w:hanging="277"/>
              <w:rPr>
                <w:szCs w:val="21"/>
              </w:rPr>
            </w:pPr>
          </w:p>
        </w:tc>
        <w:tc>
          <w:tcPr>
            <w:tcW w:w="2240" w:type="dxa"/>
          </w:tcPr>
          <w:p w14:paraId="6FD11530" w14:textId="77777777" w:rsidR="00786766" w:rsidRPr="004E4616" w:rsidRDefault="00786766" w:rsidP="00786766">
            <w:pPr>
              <w:pStyle w:val="Titel3Neu"/>
            </w:pPr>
          </w:p>
          <w:p w14:paraId="4326C228" w14:textId="50AEE390" w:rsidR="00786766" w:rsidRDefault="00786766" w:rsidP="00786766">
            <w:pPr>
              <w:pStyle w:val="TabellentextAufzhlung"/>
            </w:pPr>
            <w:r>
              <w:t>Flipchart</w:t>
            </w:r>
          </w:p>
          <w:p w14:paraId="38CC44CF" w14:textId="0710456C" w:rsidR="00786766" w:rsidRPr="004E4616" w:rsidRDefault="00786766" w:rsidP="00786766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0F7892D1" w14:textId="77777777" w:rsidR="00786766" w:rsidRPr="005D6A1A" w:rsidRDefault="00786766" w:rsidP="00E62893">
            <w:pPr>
              <w:pStyle w:val="Titel3Neu"/>
            </w:pPr>
          </w:p>
          <w:p w14:paraId="1FA518B2" w14:textId="77777777" w:rsidR="00786766" w:rsidRPr="005D6A1A" w:rsidRDefault="00786766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</w:tbl>
    <w:p w14:paraId="35D70B4E" w14:textId="114D4C06" w:rsidR="00F4518E" w:rsidRDefault="00F4518E">
      <w:pPr>
        <w:tabs>
          <w:tab w:val="clear" w:pos="510"/>
        </w:tabs>
        <w:spacing w:line="240" w:lineRule="auto"/>
      </w:pPr>
    </w:p>
    <w:p w14:paraId="5D6A490F" w14:textId="77777777" w:rsidR="00F4518E" w:rsidRDefault="00F4518E">
      <w:pPr>
        <w:tabs>
          <w:tab w:val="clear" w:pos="510"/>
        </w:tabs>
        <w:spacing w:line="240" w:lineRule="auto"/>
      </w:pPr>
      <w:r>
        <w:lastRenderedPageBreak/>
        <w:br w:type="page"/>
      </w:r>
    </w:p>
    <w:p w14:paraId="3D77AAAA" w14:textId="7A91C725" w:rsidR="00120CF4" w:rsidRDefault="00120CF4" w:rsidP="00120CF4">
      <w:pPr>
        <w:pStyle w:val="Titel2Neu"/>
      </w:pPr>
      <w:r>
        <w:lastRenderedPageBreak/>
        <w:tab/>
      </w:r>
      <w:r>
        <w:tab/>
        <w:t>6. Tag</w:t>
      </w:r>
    </w:p>
    <w:p w14:paraId="32DB1E4A" w14:textId="77777777" w:rsidR="00120CF4" w:rsidRDefault="00120CF4" w:rsidP="00120CF4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33B3EB6E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1B25DCB8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16913E89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5D18D06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1BFF057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2180584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53C682CA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01945CA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F4518E" w14:paraId="74A3B1D9" w14:textId="77777777" w:rsidTr="00E62893">
        <w:tc>
          <w:tcPr>
            <w:tcW w:w="850" w:type="dxa"/>
          </w:tcPr>
          <w:p w14:paraId="7358CD8A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30D2258A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08F6E319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272DFE5" w14:textId="368330BB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C04154F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13B22543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44C303B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69E31B2A" w14:textId="562D8BEB" w:rsidR="00F4518E" w:rsidRDefault="00F4518E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5 zusammenfassen</w:t>
            </w:r>
          </w:p>
          <w:p w14:paraId="41837961" w14:textId="5372F7E1" w:rsidR="00F4518E" w:rsidRPr="00725A5C" w:rsidRDefault="00F4518E" w:rsidP="00E62893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6BD44737" w14:textId="77777777" w:rsidR="00F4518E" w:rsidRPr="004E4616" w:rsidRDefault="00F4518E" w:rsidP="00E62893">
            <w:pPr>
              <w:pStyle w:val="Titel3Neu"/>
            </w:pPr>
          </w:p>
          <w:p w14:paraId="49BD0609" w14:textId="77777777" w:rsidR="00F4518E" w:rsidRDefault="00F4518E" w:rsidP="00E62893">
            <w:pPr>
              <w:pStyle w:val="TabellentextAufzhlung"/>
            </w:pPr>
            <w:r>
              <w:t>Flipchart</w:t>
            </w:r>
          </w:p>
          <w:p w14:paraId="739D6740" w14:textId="77777777" w:rsidR="00F4518E" w:rsidRPr="004E4616" w:rsidRDefault="00F4518E" w:rsidP="00E62893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788EF63C" w14:textId="77777777" w:rsidR="00F4518E" w:rsidRPr="005D6A1A" w:rsidRDefault="00F4518E" w:rsidP="00E62893">
            <w:pPr>
              <w:pStyle w:val="Titel3Neu"/>
            </w:pPr>
          </w:p>
          <w:p w14:paraId="1F8962E5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14:paraId="7433E6AA" w14:textId="77777777" w:rsidTr="00E62893">
        <w:tc>
          <w:tcPr>
            <w:tcW w:w="850" w:type="dxa"/>
          </w:tcPr>
          <w:p w14:paraId="2044B04A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062BCE5E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:45</w:t>
            </w:r>
          </w:p>
        </w:tc>
        <w:tc>
          <w:tcPr>
            <w:tcW w:w="899" w:type="dxa"/>
          </w:tcPr>
          <w:p w14:paraId="5998AA90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0D43BEA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15'</w:t>
            </w:r>
          </w:p>
        </w:tc>
        <w:tc>
          <w:tcPr>
            <w:tcW w:w="1536" w:type="dxa"/>
          </w:tcPr>
          <w:p w14:paraId="790B6588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45431754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9E2D459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Prüfungsvorbereitung</w:t>
            </w:r>
          </w:p>
        </w:tc>
        <w:tc>
          <w:tcPr>
            <w:tcW w:w="6333" w:type="dxa"/>
          </w:tcPr>
          <w:p w14:paraId="4DF92436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Teilnehmer können letzte Fragen stellen</w:t>
            </w:r>
          </w:p>
        </w:tc>
        <w:tc>
          <w:tcPr>
            <w:tcW w:w="2240" w:type="dxa"/>
          </w:tcPr>
          <w:p w14:paraId="69EF0933" w14:textId="77777777" w:rsidR="00F4518E" w:rsidRPr="004E4616" w:rsidRDefault="00F4518E" w:rsidP="00E62893">
            <w:pPr>
              <w:pStyle w:val="Titel3Neu"/>
            </w:pPr>
          </w:p>
          <w:p w14:paraId="1240E4B6" w14:textId="77777777" w:rsidR="00F4518E" w:rsidRPr="004E4616" w:rsidRDefault="00F4518E" w:rsidP="00E62893">
            <w:pPr>
              <w:pStyle w:val="TabellentextAufzhlung"/>
            </w:pPr>
            <w:r>
              <w:t>Fragerunde</w:t>
            </w:r>
          </w:p>
        </w:tc>
        <w:tc>
          <w:tcPr>
            <w:tcW w:w="879" w:type="dxa"/>
          </w:tcPr>
          <w:p w14:paraId="5E92E545" w14:textId="77777777" w:rsidR="00F4518E" w:rsidRPr="005D6A1A" w:rsidRDefault="00F4518E" w:rsidP="00E62893">
            <w:pPr>
              <w:pStyle w:val="Titel3Neu"/>
            </w:pPr>
          </w:p>
          <w:p w14:paraId="44726906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14:paraId="27125997" w14:textId="77777777" w:rsidTr="00E62893">
        <w:tc>
          <w:tcPr>
            <w:tcW w:w="850" w:type="dxa"/>
          </w:tcPr>
          <w:p w14:paraId="46EAB6AF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356F444C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9:00</w:t>
            </w:r>
          </w:p>
        </w:tc>
        <w:tc>
          <w:tcPr>
            <w:tcW w:w="899" w:type="dxa"/>
          </w:tcPr>
          <w:p w14:paraId="089BE098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F03D78C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3170F5C5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55914D39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24C6890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</w:t>
            </w:r>
          </w:p>
        </w:tc>
        <w:tc>
          <w:tcPr>
            <w:tcW w:w="6333" w:type="dxa"/>
          </w:tcPr>
          <w:p w14:paraId="59F67D24" w14:textId="77777777" w:rsidR="00F4518E" w:rsidRPr="00E44524" w:rsidRDefault="00F4518E" w:rsidP="005E4257">
            <w:pPr>
              <w:pStyle w:val="TabellentextAufzhlung"/>
              <w:ind w:left="277" w:hanging="277"/>
              <w:rPr>
                <w:szCs w:val="21"/>
              </w:rPr>
            </w:pPr>
          </w:p>
        </w:tc>
        <w:tc>
          <w:tcPr>
            <w:tcW w:w="2240" w:type="dxa"/>
          </w:tcPr>
          <w:p w14:paraId="602BAD3C" w14:textId="77777777" w:rsidR="00F4518E" w:rsidRPr="004E4616" w:rsidRDefault="00F4518E" w:rsidP="00E62893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06A1CADD" w14:textId="77777777" w:rsidR="00F4518E" w:rsidRPr="005D6A1A" w:rsidRDefault="00F4518E" w:rsidP="00E62893">
            <w:pPr>
              <w:pStyle w:val="Titel3Neu"/>
            </w:pPr>
          </w:p>
          <w:p w14:paraId="07F041A0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14:paraId="6493182E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18433936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</w:t>
            </w:r>
            <w:r w:rsidRPr="00E44524">
              <w:rPr>
                <w:sz w:val="21"/>
                <w:szCs w:val="21"/>
              </w:rPr>
              <w:t>:0</w:t>
            </w:r>
            <w:r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5F686AF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D99DF03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30D3E18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3E140DEA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226692C4" w14:textId="77777777" w:rsidR="00F4518E" w:rsidRPr="004E4616" w:rsidRDefault="00F4518E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54192AFD" w14:textId="77777777" w:rsidR="00F4518E" w:rsidRPr="00085964" w:rsidRDefault="00F4518E" w:rsidP="00E62893">
            <w:pPr>
              <w:spacing w:before="60" w:after="60" w:line="240" w:lineRule="auto"/>
              <w:ind w:left="720" w:hanging="720"/>
            </w:pPr>
          </w:p>
        </w:tc>
      </w:tr>
      <w:tr w:rsidR="00120CF4" w14:paraId="58CD051E" w14:textId="77777777" w:rsidTr="005E5067">
        <w:tc>
          <w:tcPr>
            <w:tcW w:w="850" w:type="dxa"/>
          </w:tcPr>
          <w:p w14:paraId="185BB69A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178F68C" w14:textId="54DD6088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11:10</w:t>
            </w:r>
          </w:p>
        </w:tc>
        <w:tc>
          <w:tcPr>
            <w:tcW w:w="899" w:type="dxa"/>
          </w:tcPr>
          <w:p w14:paraId="6897045A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48EEEB1" w14:textId="0B2A36AC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A67AD00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7664DBBF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6876AED" w14:textId="4F69EE7A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441E0A45" w14:textId="7C9C48E7" w:rsidR="00F4518E" w:rsidRPr="00F4518E" w:rsidRDefault="00F4518E" w:rsidP="00F4518E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1412FF30" w14:textId="77777777" w:rsidR="00F4518E" w:rsidRPr="004E4616" w:rsidRDefault="00F4518E" w:rsidP="00F4518E">
            <w:pPr>
              <w:pStyle w:val="Titel3Neu"/>
            </w:pPr>
          </w:p>
          <w:p w14:paraId="48F5B6C8" w14:textId="77777777" w:rsidR="00120CF4" w:rsidRDefault="00F4518E" w:rsidP="00F4518E">
            <w:pPr>
              <w:pStyle w:val="TabellentextAufzhlung"/>
            </w:pPr>
            <w:r>
              <w:t>Flipchart</w:t>
            </w:r>
          </w:p>
          <w:p w14:paraId="4F7CE2CA" w14:textId="6A6DEEC9" w:rsidR="00F4518E" w:rsidRPr="004E4616" w:rsidRDefault="00F4518E" w:rsidP="00F4518E">
            <w:pPr>
              <w:pStyle w:val="TabellentextAufzhlung"/>
            </w:pPr>
            <w:r>
              <w:t>Disku</w:t>
            </w:r>
            <w:r w:rsidR="00BD6796">
              <w:t>s</w:t>
            </w:r>
            <w:r>
              <w:t>sionsrunde</w:t>
            </w:r>
          </w:p>
        </w:tc>
        <w:tc>
          <w:tcPr>
            <w:tcW w:w="879" w:type="dxa"/>
          </w:tcPr>
          <w:p w14:paraId="0515448A" w14:textId="77777777" w:rsidR="00120CF4" w:rsidRPr="005D6A1A" w:rsidRDefault="00120CF4" w:rsidP="005E5067">
            <w:pPr>
              <w:pStyle w:val="Titel3Neu"/>
            </w:pPr>
          </w:p>
          <w:p w14:paraId="1BF31DDA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:rsidRPr="00085964" w14:paraId="49F8C08A" w14:textId="77777777" w:rsidTr="00E62893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6EE4D4A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F17E2E7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2689BA7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02280028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39AB1A2" w14:textId="77777777" w:rsidR="00F4518E" w:rsidRPr="009C5BE9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09D800A" w14:textId="77777777" w:rsidR="00F4518E" w:rsidRPr="004E4616" w:rsidRDefault="00F4518E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5460348" w14:textId="77777777" w:rsidR="00F4518E" w:rsidRPr="00085964" w:rsidRDefault="00F4518E" w:rsidP="00E62893">
            <w:pPr>
              <w:spacing w:before="60" w:after="60" w:line="240" w:lineRule="auto"/>
              <w:ind w:left="720" w:hanging="720"/>
            </w:pPr>
          </w:p>
        </w:tc>
      </w:tr>
      <w:tr w:rsidR="00120CF4" w14:paraId="7CC3E2FD" w14:textId="77777777" w:rsidTr="005E5067">
        <w:tc>
          <w:tcPr>
            <w:tcW w:w="850" w:type="dxa"/>
          </w:tcPr>
          <w:p w14:paraId="4C4A305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52CFDF3" w14:textId="4D02A292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3A1741A6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293E4623" w14:textId="435A3AED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55157578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334864BF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B4DB94B" w14:textId="55BC2E11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418A7A7F" w14:textId="12A5C1C7" w:rsidR="00F4518E" w:rsidRPr="009F61B8" w:rsidRDefault="00F4518E" w:rsidP="009F61B8">
            <w:pPr>
              <w:pStyle w:val="TabellentextAufzhlung"/>
              <w:ind w:left="554" w:hanging="277"/>
              <w:rPr>
                <w:b/>
              </w:rPr>
            </w:pPr>
          </w:p>
        </w:tc>
        <w:tc>
          <w:tcPr>
            <w:tcW w:w="2240" w:type="dxa"/>
          </w:tcPr>
          <w:p w14:paraId="788A37DE" w14:textId="77777777" w:rsidR="00120CF4" w:rsidRPr="004E4616" w:rsidRDefault="00120CF4" w:rsidP="005E5067">
            <w:pPr>
              <w:pStyle w:val="Titel3Neu"/>
            </w:pPr>
          </w:p>
          <w:p w14:paraId="698E48C4" w14:textId="77777777" w:rsidR="00120CF4" w:rsidRDefault="00120CF4" w:rsidP="005E5067">
            <w:pPr>
              <w:pStyle w:val="TabellentextAufzhlung"/>
            </w:pPr>
            <w:r>
              <w:t>Flipchart</w:t>
            </w:r>
          </w:p>
          <w:p w14:paraId="128A70A1" w14:textId="77777777" w:rsidR="00120CF4" w:rsidRPr="004E4616" w:rsidRDefault="00120CF4" w:rsidP="005E5067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640F99C4" w14:textId="77777777" w:rsidR="00120CF4" w:rsidRPr="005D6A1A" w:rsidRDefault="00120CF4" w:rsidP="005E5067">
            <w:pPr>
              <w:pStyle w:val="Titel3Neu"/>
            </w:pPr>
          </w:p>
          <w:p w14:paraId="458AE6C5" w14:textId="77777777" w:rsidR="00120CF4" w:rsidRPr="005D6A1A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9F61B8" w14:paraId="47F57E95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324E4F7E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Pr="00E44524">
              <w:rPr>
                <w:sz w:val="21"/>
                <w:szCs w:val="21"/>
              </w:rPr>
              <w:t xml:space="preserve">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014C7343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6CEE86B0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5B1F45E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6F884DA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70D7CB4" w14:textId="77777777" w:rsidR="009F61B8" w:rsidRPr="004E4616" w:rsidRDefault="009F61B8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B75F99C" w14:textId="77777777" w:rsidR="009F61B8" w:rsidRPr="00085964" w:rsidRDefault="009F61B8" w:rsidP="00E62893">
            <w:pPr>
              <w:spacing w:before="60" w:after="60" w:line="240" w:lineRule="auto"/>
              <w:ind w:left="720" w:hanging="720"/>
            </w:pPr>
          </w:p>
        </w:tc>
      </w:tr>
      <w:tr w:rsidR="009F61B8" w14:paraId="6346AB8C" w14:textId="77777777" w:rsidTr="00E62893">
        <w:tc>
          <w:tcPr>
            <w:tcW w:w="850" w:type="dxa"/>
          </w:tcPr>
          <w:p w14:paraId="117A5A35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1DE36784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15:05</w:t>
            </w:r>
          </w:p>
        </w:tc>
        <w:tc>
          <w:tcPr>
            <w:tcW w:w="899" w:type="dxa"/>
          </w:tcPr>
          <w:p w14:paraId="3806F8A3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E7D5C34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2A4732AC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086FCD06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4191F2B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73914E85" w14:textId="7C07AC82" w:rsidR="009F61B8" w:rsidRPr="00725A5C" w:rsidRDefault="009F61B8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287E2ABF" w14:textId="77777777" w:rsidR="009F61B8" w:rsidRPr="004E4616" w:rsidRDefault="009F61B8" w:rsidP="00E62893">
            <w:pPr>
              <w:pStyle w:val="Titel3Neu"/>
            </w:pPr>
          </w:p>
          <w:p w14:paraId="0B3AA08E" w14:textId="77777777" w:rsidR="009F61B8" w:rsidRPr="004E4616" w:rsidRDefault="009F61B8" w:rsidP="00E62893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32E1FC8" w14:textId="77777777" w:rsidR="009F61B8" w:rsidRPr="005D6A1A" w:rsidRDefault="009F61B8" w:rsidP="00E62893">
            <w:pPr>
              <w:pStyle w:val="Titel3Neu"/>
            </w:pPr>
          </w:p>
          <w:p w14:paraId="7B861E55" w14:textId="77777777" w:rsidR="009F61B8" w:rsidRPr="005D6A1A" w:rsidRDefault="009F61B8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9F61B8" w14:paraId="6D88B9FF" w14:textId="77777777" w:rsidTr="00E62893">
        <w:tc>
          <w:tcPr>
            <w:tcW w:w="850" w:type="dxa"/>
          </w:tcPr>
          <w:p w14:paraId="292FFFB0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3170D702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15:50</w:t>
            </w:r>
          </w:p>
        </w:tc>
        <w:tc>
          <w:tcPr>
            <w:tcW w:w="899" w:type="dxa"/>
          </w:tcPr>
          <w:p w14:paraId="50F539EC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ABBF689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7EDE3E0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0C4BD6C1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47A5D70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 besprechen</w:t>
            </w:r>
          </w:p>
        </w:tc>
        <w:tc>
          <w:tcPr>
            <w:tcW w:w="6333" w:type="dxa"/>
          </w:tcPr>
          <w:p w14:paraId="468B6738" w14:textId="77777777" w:rsidR="009F61B8" w:rsidRPr="00E44524" w:rsidRDefault="009F61B8" w:rsidP="005E4257">
            <w:pPr>
              <w:pStyle w:val="TabellentextAufzhlung"/>
              <w:ind w:left="277" w:hanging="277"/>
              <w:rPr>
                <w:szCs w:val="21"/>
              </w:rPr>
            </w:pPr>
          </w:p>
        </w:tc>
        <w:tc>
          <w:tcPr>
            <w:tcW w:w="2240" w:type="dxa"/>
          </w:tcPr>
          <w:p w14:paraId="6D03A92E" w14:textId="77777777" w:rsidR="009F61B8" w:rsidRPr="004E4616" w:rsidRDefault="009F61B8" w:rsidP="00E62893">
            <w:pPr>
              <w:pStyle w:val="Titel3Neu"/>
            </w:pPr>
          </w:p>
          <w:p w14:paraId="407E41BF" w14:textId="77777777" w:rsidR="009F61B8" w:rsidRDefault="009F61B8" w:rsidP="00E62893">
            <w:pPr>
              <w:pStyle w:val="TabellentextAufzhlung"/>
            </w:pPr>
            <w:r>
              <w:t>Flipchart</w:t>
            </w:r>
          </w:p>
          <w:p w14:paraId="46AD15ED" w14:textId="77777777" w:rsidR="009F61B8" w:rsidRPr="004E4616" w:rsidRDefault="009F61B8" w:rsidP="00E62893">
            <w:pPr>
              <w:pStyle w:val="TabellentextAufzhlung"/>
            </w:pPr>
            <w:proofErr w:type="spellStart"/>
            <w:r>
              <w:t>Beamer</w:t>
            </w:r>
            <w:proofErr w:type="spellEnd"/>
          </w:p>
        </w:tc>
        <w:tc>
          <w:tcPr>
            <w:tcW w:w="879" w:type="dxa"/>
          </w:tcPr>
          <w:p w14:paraId="792F0142" w14:textId="77777777" w:rsidR="009F61B8" w:rsidRPr="005D6A1A" w:rsidRDefault="009F61B8" w:rsidP="00E62893">
            <w:pPr>
              <w:pStyle w:val="Titel3Neu"/>
            </w:pPr>
          </w:p>
          <w:p w14:paraId="1B502ADA" w14:textId="77777777" w:rsidR="009F61B8" w:rsidRPr="005D6A1A" w:rsidRDefault="009F61B8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</w:tbl>
    <w:p w14:paraId="783AA46E" w14:textId="77777777" w:rsidR="002C2BA5" w:rsidRDefault="002C2BA5">
      <w:pPr>
        <w:tabs>
          <w:tab w:val="clear" w:pos="510"/>
        </w:tabs>
        <w:spacing w:line="240" w:lineRule="auto"/>
      </w:pPr>
    </w:p>
    <w:sectPr w:rsidR="002C2BA5" w:rsidSect="00AA7BBF">
      <w:headerReference w:type="default" r:id="rId9"/>
      <w:footerReference w:type="default" r:id="rId10"/>
      <w:type w:val="continuous"/>
      <w:pgSz w:w="16838" w:h="11906" w:orient="landscape" w:code="9"/>
      <w:pgMar w:top="1701" w:right="851" w:bottom="680" w:left="1701" w:header="454" w:footer="244" w:gutter="0"/>
      <w:cols w:space="34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039B" w14:textId="77777777" w:rsidR="004F654F" w:rsidRDefault="004F654F">
      <w:r>
        <w:separator/>
      </w:r>
    </w:p>
  </w:endnote>
  <w:endnote w:type="continuationSeparator" w:id="0">
    <w:p w14:paraId="0F5A48E0" w14:textId="77777777" w:rsidR="004F654F" w:rsidRDefault="004F6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45 Light Bold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Frutiger 45 Light">
    <w:altName w:val="Calibri"/>
    <w:charset w:val="00"/>
    <w:family w:val="swiss"/>
    <w:pitch w:val="variable"/>
    <w:sig w:usb0="A00000AF" w:usb1="5000205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SHeadline">
    <w:altName w:val="Cambria"/>
    <w:charset w:val="00"/>
    <w:family w:val="roman"/>
    <w:pitch w:val="variable"/>
    <w:sig w:usb0="A00002AF" w:usb1="5000204B" w:usb2="00000000" w:usb3="00000000" w:csb0="0000009F" w:csb1="00000000"/>
  </w:font>
  <w:font w:name="UBSLogo"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39BEA0C-55AE-4F9C-9FEC-2CFCCE4EB8B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C27C09D-0113-4ADE-9540-73D87C94639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4192381-C247-4DE0-9D0F-149838BB02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696AF" w14:textId="77777777" w:rsidR="00CA49EC" w:rsidRDefault="00CA49EC">
    <w:pPr>
      <w:pStyle w:val="FormRemark"/>
      <w:spacing w:line="120" w:lineRule="exact"/>
      <w:ind w:left="-680"/>
    </w:pPr>
  </w:p>
  <w:p w14:paraId="35EFB83A" w14:textId="77777777" w:rsidR="00CA49EC" w:rsidRDefault="00CA49EC">
    <w:pPr>
      <w:pStyle w:val="FormRemark"/>
      <w:pBdr>
        <w:top w:val="single" w:sz="2" w:space="1" w:color="auto"/>
      </w:pBdr>
      <w:spacing w:line="120" w:lineRule="exact"/>
    </w:pPr>
  </w:p>
  <w:p w14:paraId="487B5E43" w14:textId="293F7E66" w:rsidR="00CA49EC" w:rsidRDefault="00CA49EC" w:rsidP="004E46F2">
    <w:pPr>
      <w:pStyle w:val="Fuzeile"/>
      <w:tabs>
        <w:tab w:val="clear" w:pos="510"/>
        <w:tab w:val="clear" w:pos="4153"/>
        <w:tab w:val="clear" w:pos="8306"/>
        <w:tab w:val="right" w:pos="14175"/>
      </w:tabs>
      <w:ind w:left="-680"/>
      <w:rPr>
        <w:sz w:val="16"/>
      </w:rPr>
    </w:pPr>
    <w:r>
      <w:rPr>
        <w:sz w:val="16"/>
      </w:rPr>
      <w:tab/>
      <w:t xml:space="preserve">Fuchsgroup Consulting AG </w:t>
    </w:r>
    <w:r>
      <w:rPr>
        <w:sz w:val="16"/>
      </w:rPr>
      <w:br/>
    </w:r>
    <w:r>
      <w:rPr>
        <w:sz w:val="16"/>
      </w:rPr>
      <w:tab/>
      <w:t xml:space="preserve">Seite 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</w:t>
    </w:r>
    <w:r>
      <w:rPr>
        <w:rStyle w:val="Seitenzahl"/>
        <w:sz w:val="16"/>
      </w:rPr>
      <w:fldChar w:fldCharType="end"/>
    </w:r>
    <w:r>
      <w:rPr>
        <w:rStyle w:val="Seitenzahl"/>
        <w:sz w:val="16"/>
      </w:rPr>
      <w:t>/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NUMPAGES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14</w:t>
    </w:r>
    <w:r>
      <w:rPr>
        <w:rStyle w:val="Seitenzah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0C57" w14:textId="77777777" w:rsidR="00CA49EC" w:rsidRDefault="00CA49EC">
    <w:pPr>
      <w:pStyle w:val="FormRemark"/>
      <w:spacing w:line="120" w:lineRule="exact"/>
      <w:ind w:left="-680"/>
    </w:pPr>
  </w:p>
  <w:p w14:paraId="0707236D" w14:textId="77777777" w:rsidR="00CA49EC" w:rsidRDefault="00CA49EC">
    <w:pPr>
      <w:pStyle w:val="FormRemark"/>
      <w:pBdr>
        <w:top w:val="single" w:sz="2" w:space="1" w:color="auto"/>
      </w:pBdr>
      <w:spacing w:line="120" w:lineRule="exact"/>
    </w:pPr>
  </w:p>
  <w:p w14:paraId="37E6BA74" w14:textId="574125E7" w:rsidR="00CA49EC" w:rsidRDefault="004E46F2" w:rsidP="004E46F2">
    <w:pPr>
      <w:pStyle w:val="Fuzeile"/>
      <w:tabs>
        <w:tab w:val="clear" w:pos="510"/>
        <w:tab w:val="clear" w:pos="4153"/>
        <w:tab w:val="clear" w:pos="8306"/>
        <w:tab w:val="right" w:pos="14175"/>
      </w:tabs>
      <w:ind w:left="-680"/>
      <w:rPr>
        <w:sz w:val="16"/>
      </w:rPr>
    </w:pPr>
    <w:r>
      <w:rPr>
        <w:sz w:val="16"/>
      </w:rPr>
      <w:tab/>
      <w:t xml:space="preserve">Fuchsgroup Consulting AG </w:t>
    </w:r>
    <w:r>
      <w:rPr>
        <w:sz w:val="16"/>
      </w:rPr>
      <w:br/>
    </w:r>
    <w:r>
      <w:rPr>
        <w:sz w:val="16"/>
      </w:rPr>
      <w:tab/>
      <w:t xml:space="preserve">Seite 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3</w:t>
    </w:r>
    <w:r>
      <w:rPr>
        <w:rStyle w:val="Seitenzahl"/>
        <w:sz w:val="16"/>
      </w:rPr>
      <w:fldChar w:fldCharType="end"/>
    </w:r>
    <w:r>
      <w:rPr>
        <w:rStyle w:val="Seitenzahl"/>
        <w:sz w:val="16"/>
      </w:rPr>
      <w:t>/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NUMPAGES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14</w:t>
    </w:r>
    <w:r>
      <w:rPr>
        <w:rStyle w:val="Seitenzah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3762E" w14:textId="77777777" w:rsidR="004F654F" w:rsidRDefault="004F654F">
      <w:r>
        <w:separator/>
      </w:r>
    </w:p>
  </w:footnote>
  <w:footnote w:type="continuationSeparator" w:id="0">
    <w:p w14:paraId="1F65926D" w14:textId="77777777" w:rsidR="004F654F" w:rsidRDefault="004F65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1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915"/>
      <w:gridCol w:w="3402"/>
    </w:tblGrid>
    <w:tr w:rsidR="00CA49EC" w:rsidRPr="00C44AFF" w14:paraId="43447BB6" w14:textId="77777777" w:rsidTr="00C44AFF">
      <w:trPr>
        <w:cantSplit/>
      </w:trPr>
      <w:tc>
        <w:tcPr>
          <w:tcW w:w="10915" w:type="dxa"/>
        </w:tcPr>
        <w:p w14:paraId="4EFAD2A0" w14:textId="77777777" w:rsidR="00CA49EC" w:rsidRDefault="00CA49EC">
          <w:pPr>
            <w:pStyle w:val="Formbodynorm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700B54C3" wp14:editId="7DBFAA9B">
                    <wp:simplePos x="0" y="0"/>
                    <wp:positionH relativeFrom="page">
                      <wp:posOffset>1103312</wp:posOffset>
                    </wp:positionH>
                    <wp:positionV relativeFrom="page">
                      <wp:posOffset>305435</wp:posOffset>
                    </wp:positionV>
                    <wp:extent cx="2339975" cy="360045"/>
                    <wp:effectExtent l="0" t="0" r="3175" b="1905"/>
                    <wp:wrapNone/>
                    <wp:docPr id="2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39975" cy="360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A1BCB2" w14:textId="77777777" w:rsidR="00CA49EC" w:rsidRDefault="00CA49EC">
                                <w:pPr>
                                  <w:pStyle w:val="UBSLogo"/>
                                </w:pPr>
                                <w:r>
                                  <w:t></w:t>
                                </w:r>
                                <w:r>
                                  <w:t>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0B54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86.85pt;margin-top:24.05pt;width:184.2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" o:allowincell="f" filled="f" stroked="f">
                    <v:textbox inset="0,0,0,0">
                      <w:txbxContent>
                        <w:p w14:paraId="2DA1BCB2" w14:textId="77777777" w:rsidR="00CA49EC" w:rsidRDefault="00CA49EC">
                          <w:pPr>
                            <w:pStyle w:val="UBSLogo"/>
                          </w:pPr>
                          <w:r>
                            <w:t></w:t>
                          </w:r>
                          <w:r>
                            <w:t>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402" w:type="dxa"/>
          <w:vMerge w:val="restart"/>
        </w:tcPr>
        <w:p w14:paraId="076F308D" w14:textId="77777777" w:rsidR="00CA49EC" w:rsidRPr="00C44AFF" w:rsidRDefault="00CA49EC" w:rsidP="005065CD">
          <w:pPr>
            <w:pStyle w:val="Formbody9links"/>
            <w:spacing w:before="60"/>
            <w:rPr>
              <w:b/>
            </w:rPr>
          </w:pPr>
          <w:r>
            <w:rPr>
              <w:b/>
            </w:rPr>
            <w:t>Schulungsunterlagen</w:t>
          </w:r>
        </w:p>
        <w:p w14:paraId="4FA63E54" w14:textId="77777777" w:rsidR="00CA49EC" w:rsidRPr="0025799C" w:rsidRDefault="00CA49EC" w:rsidP="005065CD">
          <w:pPr>
            <w:pStyle w:val="Formbody9links"/>
          </w:pPr>
          <w:r>
            <w:t xml:space="preserve">UBS </w:t>
          </w:r>
          <w:r w:rsidRPr="0025799C">
            <w:t xml:space="preserve">Modul </w:t>
          </w:r>
          <w:r>
            <w:t>272</w:t>
          </w:r>
        </w:p>
        <w:p w14:paraId="37B203B1" w14:textId="03CDFAF8" w:rsidR="00CA49EC" w:rsidRPr="0025799C" w:rsidRDefault="00CA49EC">
          <w:pPr>
            <w:pStyle w:val="Formbody9links"/>
          </w:pPr>
          <w:r>
            <w:fldChar w:fldCharType="begin"/>
          </w:r>
          <w:r w:rsidRPr="0025799C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</w:tc>
    </w:tr>
    <w:tr w:rsidR="00CA49EC" w:rsidRPr="00C44AFF" w14:paraId="4F72CBAC" w14:textId="77777777" w:rsidTr="00C44AFF">
      <w:trPr>
        <w:cantSplit/>
      </w:trPr>
      <w:tc>
        <w:tcPr>
          <w:tcW w:w="10915" w:type="dxa"/>
        </w:tcPr>
        <w:p w14:paraId="354AC9DD" w14:textId="77777777" w:rsidR="00CA49EC" w:rsidRPr="0025799C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112EE779" w14:textId="77777777" w:rsidR="00CA49EC" w:rsidRPr="0025799C" w:rsidRDefault="00CA49EC">
          <w:pPr>
            <w:pStyle w:val="Formbodynormal"/>
          </w:pPr>
        </w:p>
      </w:tc>
    </w:tr>
    <w:tr w:rsidR="00CA49EC" w:rsidRPr="00C44AFF" w14:paraId="47F5B42F" w14:textId="77777777" w:rsidTr="00C44AFF">
      <w:trPr>
        <w:cantSplit/>
      </w:trPr>
      <w:tc>
        <w:tcPr>
          <w:tcW w:w="10915" w:type="dxa"/>
        </w:tcPr>
        <w:p w14:paraId="01FC609A" w14:textId="77777777" w:rsidR="00CA49EC" w:rsidRPr="0025799C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4A12A2A0" w14:textId="77777777" w:rsidR="00CA49EC" w:rsidRPr="0025799C" w:rsidRDefault="00CA49EC">
          <w:pPr>
            <w:pStyle w:val="Formbodynormal"/>
          </w:pPr>
        </w:p>
      </w:tc>
    </w:tr>
  </w:tbl>
  <w:p w14:paraId="380E5AAC" w14:textId="77777777" w:rsidR="00CA49EC" w:rsidRDefault="00CA49EC">
    <w:pPr>
      <w:pStyle w:val="Formbodynormal"/>
      <w:spacing w:line="20" w:lineRule="exac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1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915"/>
      <w:gridCol w:w="3402"/>
    </w:tblGrid>
    <w:tr w:rsidR="00CA49EC" w:rsidRPr="00584F7C" w14:paraId="7DE1FC4D" w14:textId="77777777" w:rsidTr="00C44AFF">
      <w:trPr>
        <w:cantSplit/>
      </w:trPr>
      <w:tc>
        <w:tcPr>
          <w:tcW w:w="10915" w:type="dxa"/>
        </w:tcPr>
        <w:p w14:paraId="7A849597" w14:textId="77777777" w:rsidR="00CA49EC" w:rsidRDefault="00CA49EC">
          <w:pPr>
            <w:pStyle w:val="Formbodynorm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3D01008F" wp14:editId="6A7F385A">
                    <wp:simplePos x="0" y="0"/>
                    <wp:positionH relativeFrom="page">
                      <wp:posOffset>1103312</wp:posOffset>
                    </wp:positionH>
                    <wp:positionV relativeFrom="page">
                      <wp:posOffset>305435</wp:posOffset>
                    </wp:positionV>
                    <wp:extent cx="2339975" cy="360045"/>
                    <wp:effectExtent l="0" t="0" r="3175" b="1905"/>
                    <wp:wrapNone/>
                    <wp:docPr id="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39975" cy="360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D4E8C6" w14:textId="77777777" w:rsidR="00CA49EC" w:rsidRDefault="00CA49EC">
                                <w:pPr>
                                  <w:pStyle w:val="UBSLogo"/>
                                </w:pPr>
                                <w:r>
                                  <w:t></w:t>
                                </w:r>
                                <w:r>
                                  <w:t>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01008F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86.85pt;margin-top:24.05pt;width:184.25pt;height:28.3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" o:allowincell="f" filled="f" stroked="f">
                    <v:textbox inset="0,0,0,0">
                      <w:txbxContent>
                        <w:p w14:paraId="56D4E8C6" w14:textId="77777777" w:rsidR="00CA49EC" w:rsidRDefault="00CA49EC">
                          <w:pPr>
                            <w:pStyle w:val="UBSLogo"/>
                          </w:pPr>
                          <w:r>
                            <w:t></w:t>
                          </w:r>
                          <w:r>
                            <w:t>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402" w:type="dxa"/>
          <w:vMerge w:val="restart"/>
        </w:tcPr>
        <w:p w14:paraId="4B6BC594" w14:textId="77777777" w:rsidR="004E46F2" w:rsidRPr="00C44AFF" w:rsidRDefault="004E46F2" w:rsidP="004E46F2">
          <w:pPr>
            <w:pStyle w:val="Formbody9links"/>
            <w:spacing w:before="60"/>
            <w:rPr>
              <w:b/>
            </w:rPr>
          </w:pPr>
          <w:r>
            <w:rPr>
              <w:b/>
            </w:rPr>
            <w:t>Schulungsunterlagen</w:t>
          </w:r>
        </w:p>
        <w:p w14:paraId="0087A532" w14:textId="77777777" w:rsidR="004E46F2" w:rsidRPr="0025799C" w:rsidRDefault="004E46F2" w:rsidP="004E46F2">
          <w:pPr>
            <w:pStyle w:val="Formbody9links"/>
          </w:pPr>
          <w:r>
            <w:t xml:space="preserve">UBS </w:t>
          </w:r>
          <w:r w:rsidRPr="0025799C">
            <w:t xml:space="preserve">Modul </w:t>
          </w:r>
          <w:r>
            <w:t>272</w:t>
          </w:r>
        </w:p>
        <w:p w14:paraId="6ED92E40" w14:textId="47537CB6" w:rsidR="00CA49EC" w:rsidRPr="004E46F2" w:rsidRDefault="004E46F2" w:rsidP="004E46F2">
          <w:pPr>
            <w:pStyle w:val="Formbody9links"/>
          </w:pPr>
          <w:r>
            <w:fldChar w:fldCharType="begin"/>
          </w:r>
          <w:r w:rsidRPr="0025799C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  <w:p w14:paraId="1CD04B35" w14:textId="721D6D8F" w:rsidR="00CA49EC" w:rsidRPr="004E46F2" w:rsidRDefault="00CA49EC">
          <w:pPr>
            <w:pStyle w:val="Formbody9links"/>
          </w:pPr>
          <w:r>
            <w:fldChar w:fldCharType="begin"/>
          </w:r>
          <w:r w:rsidRPr="004E46F2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</w:tc>
    </w:tr>
    <w:tr w:rsidR="00CA49EC" w:rsidRPr="00584F7C" w14:paraId="766E4880" w14:textId="77777777" w:rsidTr="00C44AFF">
      <w:trPr>
        <w:cantSplit/>
      </w:trPr>
      <w:tc>
        <w:tcPr>
          <w:tcW w:w="10915" w:type="dxa"/>
        </w:tcPr>
        <w:p w14:paraId="6199242F" w14:textId="77777777" w:rsidR="00CA49EC" w:rsidRPr="004E46F2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4B0E15FC" w14:textId="77777777" w:rsidR="00CA49EC" w:rsidRPr="004E46F2" w:rsidRDefault="00CA49EC">
          <w:pPr>
            <w:pStyle w:val="Formbodynormal"/>
          </w:pPr>
        </w:p>
      </w:tc>
    </w:tr>
    <w:tr w:rsidR="00CA49EC" w:rsidRPr="00584F7C" w14:paraId="13EBF6DB" w14:textId="77777777" w:rsidTr="00C44AFF">
      <w:trPr>
        <w:cantSplit/>
      </w:trPr>
      <w:tc>
        <w:tcPr>
          <w:tcW w:w="10915" w:type="dxa"/>
        </w:tcPr>
        <w:p w14:paraId="7FE03C2D" w14:textId="77777777" w:rsidR="00CA49EC" w:rsidRPr="004E46F2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587176EB" w14:textId="77777777" w:rsidR="00CA49EC" w:rsidRPr="004E46F2" w:rsidRDefault="00CA49EC">
          <w:pPr>
            <w:pStyle w:val="Formbodynormal"/>
          </w:pPr>
        </w:p>
      </w:tc>
    </w:tr>
  </w:tbl>
  <w:p w14:paraId="5E69EF19" w14:textId="77777777" w:rsidR="00CA49EC" w:rsidRPr="004E46F2" w:rsidRDefault="00CA49EC">
    <w:pPr>
      <w:pStyle w:val="Formbodynormal"/>
      <w:spacing w:line="2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838873EE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FFFFFF7E"/>
    <w:multiLevelType w:val="singleLevel"/>
    <w:tmpl w:val="0FF69F9A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EC144BB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0"/>
    <w:multiLevelType w:val="singleLevel"/>
    <w:tmpl w:val="84401E5E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2ACC61C2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35C49CA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148EE6A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0ED4555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FA4425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D6642"/>
    <w:multiLevelType w:val="singleLevel"/>
    <w:tmpl w:val="EF18225A"/>
    <w:lvl w:ilvl="0">
      <w:start w:val="1"/>
      <w:numFmt w:val="upperLetter"/>
      <w:pStyle w:val="FormsubtitleA"/>
      <w:lvlText w:val="%1.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09D4410D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C415DB2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D5A64EC"/>
    <w:multiLevelType w:val="singleLevel"/>
    <w:tmpl w:val="E634E06C"/>
    <w:lvl w:ilvl="0">
      <w:start w:val="1"/>
      <w:numFmt w:val="decimal"/>
      <w:pStyle w:val="ForBAbdnum1"/>
      <w:lvlText w:val="%1."/>
      <w:lvlJc w:val="left"/>
      <w:pPr>
        <w:tabs>
          <w:tab w:val="num" w:pos="870"/>
        </w:tabs>
        <w:ind w:left="794" w:hanging="284"/>
      </w:pPr>
      <w:rPr>
        <w:rFonts w:ascii="Frutiger 45 Light" w:hAnsi="Frutiger 45 Light" w:hint="default"/>
        <w:b w:val="0"/>
        <w:i w:val="0"/>
        <w:sz w:val="16"/>
      </w:rPr>
    </w:lvl>
  </w:abstractNum>
  <w:abstractNum w:abstractNumId="13" w15:restartNumberingAfterBreak="0">
    <w:nsid w:val="1DC53E9A"/>
    <w:multiLevelType w:val="hybridMultilevel"/>
    <w:tmpl w:val="B55656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2C3E91"/>
    <w:multiLevelType w:val="hybridMultilevel"/>
    <w:tmpl w:val="E01E60C8"/>
    <w:lvl w:ilvl="0" w:tplc="04070005">
      <w:start w:val="1"/>
      <w:numFmt w:val="bullet"/>
      <w:lvlText w:val=""/>
      <w:lvlJc w:val="left"/>
      <w:pPr>
        <w:ind w:left="71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5" w15:restartNumberingAfterBreak="0">
    <w:nsid w:val="26CD4B77"/>
    <w:multiLevelType w:val="singleLevel"/>
    <w:tmpl w:val="141246F8"/>
    <w:lvl w:ilvl="0">
      <w:start w:val="1"/>
      <w:numFmt w:val="lowerLetter"/>
      <w:pStyle w:val="ForBAbd9ABC"/>
      <w:lvlText w:val="(%1)"/>
      <w:lvlJc w:val="left"/>
      <w:pPr>
        <w:tabs>
          <w:tab w:val="num" w:pos="870"/>
        </w:tabs>
        <w:ind w:left="794" w:hanging="284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29154FA7"/>
    <w:multiLevelType w:val="hybridMultilevel"/>
    <w:tmpl w:val="07DE091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383640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E1174E7"/>
    <w:multiLevelType w:val="multilevel"/>
    <w:tmpl w:val="DF623C70"/>
    <w:lvl w:ilvl="0">
      <w:start w:val="1"/>
      <w:numFmt w:val="decimal"/>
      <w:pStyle w:val="berschrift1"/>
      <w:lvlText w:val="%1.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.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2E60633A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F975DB7"/>
    <w:multiLevelType w:val="hybridMultilevel"/>
    <w:tmpl w:val="232CB3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A20EC8"/>
    <w:multiLevelType w:val="hybridMultilevel"/>
    <w:tmpl w:val="98F6B17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0F">
      <w:start w:val="1"/>
      <w:numFmt w:val="decimal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40F8A"/>
    <w:multiLevelType w:val="hybridMultilevel"/>
    <w:tmpl w:val="DA88512C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C024A99"/>
    <w:multiLevelType w:val="hybridMultilevel"/>
    <w:tmpl w:val="3B7214A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3E3704"/>
    <w:multiLevelType w:val="hybridMultilevel"/>
    <w:tmpl w:val="BF84A61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9657C"/>
    <w:multiLevelType w:val="hybridMultilevel"/>
    <w:tmpl w:val="23CA40C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31253"/>
    <w:multiLevelType w:val="hybridMultilevel"/>
    <w:tmpl w:val="DF4C0BD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546578"/>
    <w:multiLevelType w:val="multilevel"/>
    <w:tmpl w:val="191834A8"/>
    <w:lvl w:ilvl="0">
      <w:start w:val="1"/>
      <w:numFmt w:val="decimal"/>
      <w:pStyle w:val="ForBAsubt1"/>
      <w:lvlText w:val="%1.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sz w:val="16"/>
      </w:rPr>
    </w:lvl>
    <w:lvl w:ilvl="1">
      <w:start w:val="1"/>
      <w:numFmt w:val="decimal"/>
      <w:pStyle w:val="ForBAbdnum11"/>
      <w:lvlText w:val="%1.%2"/>
      <w:lvlJc w:val="left"/>
      <w:pPr>
        <w:tabs>
          <w:tab w:val="num" w:pos="510"/>
        </w:tabs>
        <w:ind w:left="510" w:hanging="510"/>
      </w:pPr>
      <w:rPr>
        <w:rFonts w:ascii="Frutiger 45 Light" w:hAnsi="Frutiger 45 Light" w:hint="default"/>
        <w:b w:val="0"/>
        <w:i w:val="0"/>
        <w:sz w:val="16"/>
      </w:rPr>
    </w:lvl>
    <w:lvl w:ilvl="2">
      <w:start w:val="1"/>
      <w:numFmt w:val="decimal"/>
      <w:pStyle w:val="ForBAbdnum211"/>
      <w:lvlText w:val="%1.%2.%3"/>
      <w:lvlJc w:val="left"/>
      <w:pPr>
        <w:tabs>
          <w:tab w:val="num" w:pos="510"/>
        </w:tabs>
        <w:ind w:left="510" w:hanging="510"/>
      </w:pPr>
      <w:rPr>
        <w:rFonts w:ascii="Frutiger 45 Light" w:hAnsi="Frutiger 45 Light" w:hint="default"/>
        <w:b w:val="0"/>
        <w:i w:val="0"/>
        <w:sz w:val="16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519B701E"/>
    <w:multiLevelType w:val="singleLevel"/>
    <w:tmpl w:val="89701054"/>
    <w:lvl w:ilvl="0">
      <w:start w:val="1"/>
      <w:numFmt w:val="upperLetter"/>
      <w:pStyle w:val="ForBAsubtA"/>
      <w:lvlText w:val="(%1)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31A496E"/>
    <w:multiLevelType w:val="singleLevel"/>
    <w:tmpl w:val="F06031AC"/>
    <w:lvl w:ilvl="0">
      <w:numFmt w:val="bullet"/>
      <w:pStyle w:val="ForBAbd9Bul"/>
      <w:lvlText w:val=""/>
      <w:lvlJc w:val="left"/>
      <w:pPr>
        <w:tabs>
          <w:tab w:val="num" w:pos="870"/>
        </w:tabs>
        <w:ind w:left="794" w:hanging="284"/>
      </w:pPr>
      <w:rPr>
        <w:rFonts w:ascii="Symbol" w:hAnsi="Symbol" w:hint="default"/>
        <w:sz w:val="14"/>
      </w:rPr>
    </w:lvl>
  </w:abstractNum>
  <w:abstractNum w:abstractNumId="30" w15:restartNumberingAfterBreak="0">
    <w:nsid w:val="54F87CE7"/>
    <w:multiLevelType w:val="singleLevel"/>
    <w:tmpl w:val="4AAC3EEA"/>
    <w:lvl w:ilvl="0">
      <w:start w:val="1"/>
      <w:numFmt w:val="bullet"/>
      <w:pStyle w:val="TabellentextAufzhlu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1" w15:restartNumberingAfterBreak="0">
    <w:nsid w:val="55F30AE1"/>
    <w:multiLevelType w:val="hybridMultilevel"/>
    <w:tmpl w:val="57E8CAA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190D82"/>
    <w:multiLevelType w:val="hybridMultilevel"/>
    <w:tmpl w:val="A70CE0B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96B68"/>
    <w:multiLevelType w:val="multilevel"/>
    <w:tmpl w:val="9F32C2E0"/>
    <w:lvl w:ilvl="0">
      <w:start w:val="1"/>
      <w:numFmt w:val="decimal"/>
      <w:pStyle w:val="H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2"/>
      <w:lvlText w:val="%1.%2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5F312C9B"/>
    <w:multiLevelType w:val="singleLevel"/>
    <w:tmpl w:val="0186EFE0"/>
    <w:lvl w:ilvl="0">
      <w:start w:val="1"/>
      <w:numFmt w:val="bullet"/>
      <w:pStyle w:val="Bulletbol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89A3730"/>
    <w:multiLevelType w:val="singleLevel"/>
    <w:tmpl w:val="DEEC824C"/>
    <w:lvl w:ilvl="0">
      <w:start w:val="1"/>
      <w:numFmt w:val="bullet"/>
      <w:pStyle w:val="ForBAbd9Hyp"/>
      <w:lvlText w:val=""/>
      <w:lvlJc w:val="left"/>
      <w:pPr>
        <w:tabs>
          <w:tab w:val="num" w:pos="1154"/>
        </w:tabs>
        <w:ind w:left="284" w:firstLine="510"/>
      </w:pPr>
      <w:rPr>
        <w:rFonts w:ascii="Symbol" w:hAnsi="Symbol" w:hint="default"/>
      </w:rPr>
    </w:lvl>
  </w:abstractNum>
  <w:abstractNum w:abstractNumId="36" w15:restartNumberingAfterBreak="0">
    <w:nsid w:val="6BC22F57"/>
    <w:multiLevelType w:val="hybridMultilevel"/>
    <w:tmpl w:val="80AE033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F36512"/>
    <w:multiLevelType w:val="singleLevel"/>
    <w:tmpl w:val="D5ACBDB8"/>
    <w:lvl w:ilvl="0">
      <w:start w:val="1"/>
      <w:numFmt w:val="lowerRoman"/>
      <w:pStyle w:val="FormbodyIII"/>
      <w:lvlText w:val="%1)"/>
      <w:lvlJc w:val="left"/>
      <w:pPr>
        <w:tabs>
          <w:tab w:val="num" w:pos="1457"/>
        </w:tabs>
        <w:ind w:left="964" w:hanging="227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8" w15:restartNumberingAfterBreak="0">
    <w:nsid w:val="710767ED"/>
    <w:multiLevelType w:val="singleLevel"/>
    <w:tmpl w:val="36A486DA"/>
    <w:lvl w:ilvl="0">
      <w:start w:val="1"/>
      <w:numFmt w:val="lowerRoman"/>
      <w:pStyle w:val="ForBAbd9III"/>
      <w:lvlText w:val="(%1)"/>
      <w:lvlJc w:val="left"/>
      <w:pPr>
        <w:tabs>
          <w:tab w:val="num" w:pos="1514"/>
        </w:tabs>
        <w:ind w:left="1077" w:hanging="283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771C40AC"/>
    <w:multiLevelType w:val="hybridMultilevel"/>
    <w:tmpl w:val="156C4A5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0E70BD"/>
    <w:multiLevelType w:val="hybridMultilevel"/>
    <w:tmpl w:val="DA88512C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536A95"/>
    <w:multiLevelType w:val="hybridMultilevel"/>
    <w:tmpl w:val="4EFC99D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2F53E8"/>
    <w:multiLevelType w:val="hybridMultilevel"/>
    <w:tmpl w:val="69A08AA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2"/>
  </w:num>
  <w:num w:numId="8">
    <w:abstractNumId w:val="1"/>
  </w:num>
  <w:num w:numId="9">
    <w:abstractNumId w:val="0"/>
  </w:num>
  <w:num w:numId="10">
    <w:abstractNumId w:val="18"/>
  </w:num>
  <w:num w:numId="11">
    <w:abstractNumId w:val="18"/>
  </w:num>
  <w:num w:numId="12">
    <w:abstractNumId w:val="18"/>
  </w:num>
  <w:num w:numId="13">
    <w:abstractNumId w:val="33"/>
  </w:num>
  <w:num w:numId="14">
    <w:abstractNumId w:val="33"/>
  </w:num>
  <w:num w:numId="15">
    <w:abstractNumId w:val="34"/>
  </w:num>
  <w:num w:numId="16">
    <w:abstractNumId w:val="15"/>
  </w:num>
  <w:num w:numId="17">
    <w:abstractNumId w:val="29"/>
  </w:num>
  <w:num w:numId="18">
    <w:abstractNumId w:val="35"/>
  </w:num>
  <w:num w:numId="19">
    <w:abstractNumId w:val="38"/>
  </w:num>
  <w:num w:numId="20">
    <w:abstractNumId w:val="12"/>
  </w:num>
  <w:num w:numId="21">
    <w:abstractNumId w:val="27"/>
  </w:num>
  <w:num w:numId="22">
    <w:abstractNumId w:val="27"/>
  </w:num>
  <w:num w:numId="23">
    <w:abstractNumId w:val="27"/>
  </w:num>
  <w:num w:numId="24">
    <w:abstractNumId w:val="28"/>
  </w:num>
  <w:num w:numId="25">
    <w:abstractNumId w:val="37"/>
  </w:num>
  <w:num w:numId="26">
    <w:abstractNumId w:val="9"/>
  </w:num>
  <w:num w:numId="27">
    <w:abstractNumId w:val="30"/>
  </w:num>
  <w:num w:numId="28">
    <w:abstractNumId w:val="41"/>
  </w:num>
  <w:num w:numId="29">
    <w:abstractNumId w:val="25"/>
  </w:num>
  <w:num w:numId="30">
    <w:abstractNumId w:val="16"/>
  </w:num>
  <w:num w:numId="31">
    <w:abstractNumId w:val="36"/>
  </w:num>
  <w:num w:numId="32">
    <w:abstractNumId w:val="39"/>
  </w:num>
  <w:num w:numId="33">
    <w:abstractNumId w:val="31"/>
  </w:num>
  <w:num w:numId="34">
    <w:abstractNumId w:val="42"/>
  </w:num>
  <w:num w:numId="35">
    <w:abstractNumId w:val="26"/>
  </w:num>
  <w:num w:numId="36">
    <w:abstractNumId w:val="24"/>
  </w:num>
  <w:num w:numId="37">
    <w:abstractNumId w:val="20"/>
  </w:num>
  <w:num w:numId="38">
    <w:abstractNumId w:val="13"/>
  </w:num>
  <w:num w:numId="39">
    <w:abstractNumId w:val="14"/>
  </w:num>
  <w:num w:numId="40">
    <w:abstractNumId w:val="23"/>
  </w:num>
  <w:num w:numId="41">
    <w:abstractNumId w:val="21"/>
  </w:num>
  <w:num w:numId="42">
    <w:abstractNumId w:val="40"/>
  </w:num>
  <w:num w:numId="43">
    <w:abstractNumId w:val="17"/>
  </w:num>
  <w:num w:numId="44">
    <w:abstractNumId w:val="19"/>
  </w:num>
  <w:num w:numId="45">
    <w:abstractNumId w:val="10"/>
  </w:num>
  <w:num w:numId="46">
    <w:abstractNumId w:val="22"/>
  </w:num>
  <w:num w:numId="47">
    <w:abstractNumId w:val="11"/>
  </w:num>
  <w:num w:numId="48">
    <w:abstractNumId w:val="3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de-CH" w:vendorID="9" w:dllVersion="512" w:checkStyle="1"/>
  <w:proofState w:spelling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onsecutiveHyphenLimit w:val="5"/>
  <w:hyphenationZone w:val="142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AC"/>
    <w:rsid w:val="00007E7A"/>
    <w:rsid w:val="00016423"/>
    <w:rsid w:val="000401D6"/>
    <w:rsid w:val="00056537"/>
    <w:rsid w:val="00072A8A"/>
    <w:rsid w:val="000A24CA"/>
    <w:rsid w:val="000A7BE8"/>
    <w:rsid w:val="000B4BAC"/>
    <w:rsid w:val="000B6558"/>
    <w:rsid w:val="000C56AF"/>
    <w:rsid w:val="000D5C31"/>
    <w:rsid w:val="000E16DC"/>
    <w:rsid w:val="000F5BE8"/>
    <w:rsid w:val="000F7850"/>
    <w:rsid w:val="00103A51"/>
    <w:rsid w:val="00103EA0"/>
    <w:rsid w:val="00106481"/>
    <w:rsid w:val="00111334"/>
    <w:rsid w:val="00120CF4"/>
    <w:rsid w:val="00123615"/>
    <w:rsid w:val="00123B95"/>
    <w:rsid w:val="00127E9A"/>
    <w:rsid w:val="0014006A"/>
    <w:rsid w:val="00142B67"/>
    <w:rsid w:val="0014304F"/>
    <w:rsid w:val="0017141F"/>
    <w:rsid w:val="0017390E"/>
    <w:rsid w:val="00177A74"/>
    <w:rsid w:val="00180181"/>
    <w:rsid w:val="00180D98"/>
    <w:rsid w:val="0018730A"/>
    <w:rsid w:val="00192411"/>
    <w:rsid w:val="001A1F08"/>
    <w:rsid w:val="001B314C"/>
    <w:rsid w:val="001B6223"/>
    <w:rsid w:val="001D653F"/>
    <w:rsid w:val="001E4437"/>
    <w:rsid w:val="001F0356"/>
    <w:rsid w:val="001F2DFA"/>
    <w:rsid w:val="001F769E"/>
    <w:rsid w:val="00221EE4"/>
    <w:rsid w:val="00227F43"/>
    <w:rsid w:val="00231990"/>
    <w:rsid w:val="002368AE"/>
    <w:rsid w:val="0025799C"/>
    <w:rsid w:val="002628C8"/>
    <w:rsid w:val="00263011"/>
    <w:rsid w:val="00276D3A"/>
    <w:rsid w:val="00282132"/>
    <w:rsid w:val="0028355A"/>
    <w:rsid w:val="00283954"/>
    <w:rsid w:val="002A2DD1"/>
    <w:rsid w:val="002A6E27"/>
    <w:rsid w:val="002C2BA5"/>
    <w:rsid w:val="002C4935"/>
    <w:rsid w:val="002C4EA1"/>
    <w:rsid w:val="002D222C"/>
    <w:rsid w:val="002F4EA6"/>
    <w:rsid w:val="00300EB1"/>
    <w:rsid w:val="0031278D"/>
    <w:rsid w:val="003225AC"/>
    <w:rsid w:val="0032711D"/>
    <w:rsid w:val="0033203A"/>
    <w:rsid w:val="00356622"/>
    <w:rsid w:val="00380BCC"/>
    <w:rsid w:val="003938DC"/>
    <w:rsid w:val="00396E24"/>
    <w:rsid w:val="003B55EB"/>
    <w:rsid w:val="003C3905"/>
    <w:rsid w:val="003D70E8"/>
    <w:rsid w:val="003E2E9F"/>
    <w:rsid w:val="003F64D9"/>
    <w:rsid w:val="00402614"/>
    <w:rsid w:val="00410AEC"/>
    <w:rsid w:val="00442D28"/>
    <w:rsid w:val="004435B3"/>
    <w:rsid w:val="004718D1"/>
    <w:rsid w:val="00474659"/>
    <w:rsid w:val="00476EC3"/>
    <w:rsid w:val="00493A4A"/>
    <w:rsid w:val="004951AC"/>
    <w:rsid w:val="004961BC"/>
    <w:rsid w:val="004A0617"/>
    <w:rsid w:val="004E46F2"/>
    <w:rsid w:val="004F654F"/>
    <w:rsid w:val="005065CD"/>
    <w:rsid w:val="00526E75"/>
    <w:rsid w:val="00537DE1"/>
    <w:rsid w:val="00550379"/>
    <w:rsid w:val="00570EA3"/>
    <w:rsid w:val="00576778"/>
    <w:rsid w:val="00584F7C"/>
    <w:rsid w:val="005D0757"/>
    <w:rsid w:val="005E4257"/>
    <w:rsid w:val="005E5067"/>
    <w:rsid w:val="006116E8"/>
    <w:rsid w:val="006139DC"/>
    <w:rsid w:val="00614E3D"/>
    <w:rsid w:val="00623C19"/>
    <w:rsid w:val="00627EC7"/>
    <w:rsid w:val="00633AD5"/>
    <w:rsid w:val="00644315"/>
    <w:rsid w:val="006466F6"/>
    <w:rsid w:val="00652E9D"/>
    <w:rsid w:val="00660CB3"/>
    <w:rsid w:val="00697C9E"/>
    <w:rsid w:val="006A5F88"/>
    <w:rsid w:val="006C750E"/>
    <w:rsid w:val="006D421D"/>
    <w:rsid w:val="006D6ADB"/>
    <w:rsid w:val="006E17E6"/>
    <w:rsid w:val="006E3E43"/>
    <w:rsid w:val="006F6EC9"/>
    <w:rsid w:val="00715811"/>
    <w:rsid w:val="00723CB6"/>
    <w:rsid w:val="00725A5C"/>
    <w:rsid w:val="007277E4"/>
    <w:rsid w:val="00727F85"/>
    <w:rsid w:val="00732074"/>
    <w:rsid w:val="007328BC"/>
    <w:rsid w:val="00733F01"/>
    <w:rsid w:val="007610C2"/>
    <w:rsid w:val="0077518E"/>
    <w:rsid w:val="00786766"/>
    <w:rsid w:val="0079360E"/>
    <w:rsid w:val="00796FE7"/>
    <w:rsid w:val="0079784D"/>
    <w:rsid w:val="007A7775"/>
    <w:rsid w:val="007B254D"/>
    <w:rsid w:val="007C5ABD"/>
    <w:rsid w:val="007F3207"/>
    <w:rsid w:val="00815F9E"/>
    <w:rsid w:val="00822736"/>
    <w:rsid w:val="00836409"/>
    <w:rsid w:val="00841277"/>
    <w:rsid w:val="008565D2"/>
    <w:rsid w:val="00863E95"/>
    <w:rsid w:val="008643EB"/>
    <w:rsid w:val="00873BB8"/>
    <w:rsid w:val="00884446"/>
    <w:rsid w:val="00884726"/>
    <w:rsid w:val="008970E4"/>
    <w:rsid w:val="008A1F8F"/>
    <w:rsid w:val="008B4128"/>
    <w:rsid w:val="008C0421"/>
    <w:rsid w:val="008C4773"/>
    <w:rsid w:val="008D307B"/>
    <w:rsid w:val="008F1676"/>
    <w:rsid w:val="009364D3"/>
    <w:rsid w:val="00973966"/>
    <w:rsid w:val="00982897"/>
    <w:rsid w:val="00992D7E"/>
    <w:rsid w:val="009A08C0"/>
    <w:rsid w:val="009C5BE9"/>
    <w:rsid w:val="009D3F04"/>
    <w:rsid w:val="009D6EC8"/>
    <w:rsid w:val="009F61B8"/>
    <w:rsid w:val="009F7900"/>
    <w:rsid w:val="00A06BBB"/>
    <w:rsid w:val="00A13F6E"/>
    <w:rsid w:val="00A156FC"/>
    <w:rsid w:val="00A156FF"/>
    <w:rsid w:val="00A50B1B"/>
    <w:rsid w:val="00A903B9"/>
    <w:rsid w:val="00AA6404"/>
    <w:rsid w:val="00AA7BBF"/>
    <w:rsid w:val="00AB3075"/>
    <w:rsid w:val="00AD01A6"/>
    <w:rsid w:val="00AD44E9"/>
    <w:rsid w:val="00AD55AF"/>
    <w:rsid w:val="00AD5EC5"/>
    <w:rsid w:val="00AF3573"/>
    <w:rsid w:val="00B0504C"/>
    <w:rsid w:val="00B13563"/>
    <w:rsid w:val="00B40DFF"/>
    <w:rsid w:val="00B434DF"/>
    <w:rsid w:val="00B44EAC"/>
    <w:rsid w:val="00B606D3"/>
    <w:rsid w:val="00B77802"/>
    <w:rsid w:val="00B8741C"/>
    <w:rsid w:val="00BD1560"/>
    <w:rsid w:val="00BD6796"/>
    <w:rsid w:val="00C0267C"/>
    <w:rsid w:val="00C0280B"/>
    <w:rsid w:val="00C15FF7"/>
    <w:rsid w:val="00C25598"/>
    <w:rsid w:val="00C34C28"/>
    <w:rsid w:val="00C4075E"/>
    <w:rsid w:val="00C44AFF"/>
    <w:rsid w:val="00C47FCC"/>
    <w:rsid w:val="00C87130"/>
    <w:rsid w:val="00CA49EC"/>
    <w:rsid w:val="00CA6BBE"/>
    <w:rsid w:val="00CB76A0"/>
    <w:rsid w:val="00CC576A"/>
    <w:rsid w:val="00CD5BD9"/>
    <w:rsid w:val="00CF7376"/>
    <w:rsid w:val="00D01220"/>
    <w:rsid w:val="00D05A4F"/>
    <w:rsid w:val="00D2092F"/>
    <w:rsid w:val="00D22F1A"/>
    <w:rsid w:val="00D37C3A"/>
    <w:rsid w:val="00D37C6F"/>
    <w:rsid w:val="00D55C74"/>
    <w:rsid w:val="00D6208C"/>
    <w:rsid w:val="00D648E4"/>
    <w:rsid w:val="00D848EA"/>
    <w:rsid w:val="00D85321"/>
    <w:rsid w:val="00D86CCB"/>
    <w:rsid w:val="00D87697"/>
    <w:rsid w:val="00DA00C7"/>
    <w:rsid w:val="00DB109F"/>
    <w:rsid w:val="00DB444A"/>
    <w:rsid w:val="00DC3221"/>
    <w:rsid w:val="00DD36F9"/>
    <w:rsid w:val="00DF2B2A"/>
    <w:rsid w:val="00E07E0C"/>
    <w:rsid w:val="00E14DEA"/>
    <w:rsid w:val="00E20C67"/>
    <w:rsid w:val="00E34425"/>
    <w:rsid w:val="00E3444F"/>
    <w:rsid w:val="00E44524"/>
    <w:rsid w:val="00E44991"/>
    <w:rsid w:val="00E532C3"/>
    <w:rsid w:val="00E8252C"/>
    <w:rsid w:val="00E91AA3"/>
    <w:rsid w:val="00ED6AA7"/>
    <w:rsid w:val="00EF0718"/>
    <w:rsid w:val="00F00ABF"/>
    <w:rsid w:val="00F1751D"/>
    <w:rsid w:val="00F2713B"/>
    <w:rsid w:val="00F4518E"/>
    <w:rsid w:val="00F47261"/>
    <w:rsid w:val="00F64089"/>
    <w:rsid w:val="00F71090"/>
    <w:rsid w:val="00F85966"/>
    <w:rsid w:val="00F92DD4"/>
    <w:rsid w:val="00FA1A8C"/>
    <w:rsid w:val="00FA761A"/>
    <w:rsid w:val="00FC681D"/>
    <w:rsid w:val="00FD7E41"/>
    <w:rsid w:val="00FE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5EB40D1"/>
  <w15:docId w15:val="{94E83475-461E-464B-8193-18C29DAD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584F7C"/>
    <w:pPr>
      <w:tabs>
        <w:tab w:val="left" w:pos="510"/>
      </w:tabs>
      <w:spacing w:line="240" w:lineRule="exact"/>
    </w:pPr>
    <w:rPr>
      <w:rFonts w:ascii="Frutiger 45 Light" w:hAnsi="Frutiger 45 Light"/>
    </w:rPr>
  </w:style>
  <w:style w:type="paragraph" w:styleId="berschrift1">
    <w:name w:val="heading 1"/>
    <w:basedOn w:val="Standard"/>
    <w:next w:val="Standard"/>
    <w:qFormat/>
    <w:pPr>
      <w:keepNext/>
      <w:numPr>
        <w:numId w:val="10"/>
      </w:numPr>
      <w:outlineLvl w:val="0"/>
    </w:pPr>
    <w:rPr>
      <w:b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11"/>
      </w:numPr>
      <w:outlineLvl w:val="1"/>
    </w:p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2"/>
      </w:numPr>
      <w:outlineLvl w:val="2"/>
    </w:pPr>
    <w:rPr>
      <w:i/>
    </w:rPr>
  </w:style>
  <w:style w:type="paragraph" w:styleId="berschrift4">
    <w:name w:val="heading 4"/>
    <w:basedOn w:val="Standard"/>
    <w:next w:val="Standard"/>
    <w:qFormat/>
    <w:pPr>
      <w:outlineLvl w:val="3"/>
    </w:pPr>
  </w:style>
  <w:style w:type="paragraph" w:styleId="berschrift5">
    <w:name w:val="heading 5"/>
    <w:basedOn w:val="Standard"/>
    <w:next w:val="Standard"/>
    <w:qFormat/>
    <w:pPr>
      <w:outlineLvl w:val="4"/>
    </w:pPr>
  </w:style>
  <w:style w:type="paragraph" w:styleId="berschrift6">
    <w:name w:val="heading 6"/>
    <w:basedOn w:val="Standard"/>
    <w:next w:val="Standard"/>
    <w:qFormat/>
    <w:pPr>
      <w:outlineLvl w:val="5"/>
    </w:pPr>
  </w:style>
  <w:style w:type="paragraph" w:styleId="berschrift7">
    <w:name w:val="heading 7"/>
    <w:basedOn w:val="Standard"/>
    <w:next w:val="Standard"/>
    <w:qFormat/>
    <w:pPr>
      <w:outlineLvl w:val="6"/>
    </w:pPr>
  </w:style>
  <w:style w:type="paragraph" w:styleId="berschrift8">
    <w:name w:val="heading 8"/>
    <w:basedOn w:val="Standard"/>
    <w:next w:val="Standard"/>
    <w:qFormat/>
    <w:pPr>
      <w:outlineLvl w:val="7"/>
    </w:pPr>
  </w:style>
  <w:style w:type="paragraph" w:styleId="berschrift9">
    <w:name w:val="heading 9"/>
    <w:basedOn w:val="Standard"/>
    <w:next w:val="Standard"/>
    <w:qFormat/>
    <w:p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semiHidden/>
  </w:style>
  <w:style w:type="character" w:styleId="Funotenzeichen">
    <w:name w:val="footnote reference"/>
    <w:basedOn w:val="Absatz-Standardschriftart"/>
    <w:semiHidden/>
    <w:rPr>
      <w:rFonts w:ascii="Frutiger 45 Light" w:hAnsi="Frutiger 45 Light"/>
      <w:vertAlign w:val="superscript"/>
    </w:rPr>
  </w:style>
  <w:style w:type="paragraph" w:styleId="Fuzeile">
    <w:name w:val="footer"/>
    <w:basedOn w:val="Standard"/>
    <w:link w:val="FuzeileZchn"/>
    <w:semiHidden/>
    <w:pPr>
      <w:tabs>
        <w:tab w:val="center" w:pos="4153"/>
        <w:tab w:val="right" w:pos="8306"/>
      </w:tabs>
    </w:pPr>
  </w:style>
  <w:style w:type="paragraph" w:styleId="Kopfzeile">
    <w:name w:val="header"/>
    <w:basedOn w:val="Standard"/>
    <w:semiHidden/>
    <w:pPr>
      <w:tabs>
        <w:tab w:val="center" w:pos="4153"/>
        <w:tab w:val="right" w:pos="8306"/>
      </w:tabs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noProof/>
      <w:sz w:val="18"/>
    </w:rPr>
  </w:style>
  <w:style w:type="paragraph" w:styleId="Standardeinzug">
    <w:name w:val="Normal Indent"/>
    <w:basedOn w:val="Standard"/>
    <w:semiHidden/>
    <w:pPr>
      <w:ind w:left="567"/>
    </w:pPr>
  </w:style>
  <w:style w:type="paragraph" w:styleId="Aufzhlungszeichen">
    <w:name w:val="List Bullet"/>
    <w:basedOn w:val="TextNeu"/>
    <w:rsid w:val="000F7850"/>
    <w:pPr>
      <w:numPr>
        <w:numId w:val="1"/>
      </w:numPr>
      <w:tabs>
        <w:tab w:val="clear" w:pos="360"/>
        <w:tab w:val="left" w:pos="340"/>
      </w:tabs>
      <w:spacing w:before="60" w:after="60"/>
      <w:ind w:left="340" w:hanging="340"/>
    </w:pPr>
  </w:style>
  <w:style w:type="paragraph" w:styleId="Verzeichnis1">
    <w:name w:val="toc 1"/>
    <w:basedOn w:val="Standard"/>
    <w:next w:val="Standard"/>
    <w:autoRedefine/>
    <w:semiHidden/>
  </w:style>
  <w:style w:type="paragraph" w:styleId="Verzeichnis2">
    <w:name w:val="toc 2"/>
    <w:basedOn w:val="Verzeichnis1"/>
    <w:next w:val="Standard"/>
    <w:autoRedefine/>
    <w:semiHidden/>
    <w:pPr>
      <w:ind w:left="210"/>
    </w:pPr>
  </w:style>
  <w:style w:type="paragraph" w:styleId="Verzeichnis3">
    <w:name w:val="toc 3"/>
    <w:basedOn w:val="Verzeichnis2"/>
    <w:next w:val="Standard"/>
    <w:autoRedefine/>
    <w:semiHidden/>
    <w:pPr>
      <w:ind w:left="420"/>
    </w:pPr>
  </w:style>
  <w:style w:type="paragraph" w:styleId="Verzeichnis4">
    <w:name w:val="toc 4"/>
    <w:basedOn w:val="Verzeichnis3"/>
    <w:next w:val="Standard"/>
    <w:autoRedefine/>
    <w:semiHidden/>
    <w:pPr>
      <w:ind w:left="629"/>
    </w:pPr>
  </w:style>
  <w:style w:type="paragraph" w:styleId="Verzeichnis5">
    <w:name w:val="toc 5"/>
    <w:basedOn w:val="Verzeichnis4"/>
    <w:next w:val="Standard"/>
    <w:autoRedefine/>
    <w:semiHidden/>
    <w:pPr>
      <w:ind w:left="839"/>
    </w:pPr>
  </w:style>
  <w:style w:type="paragraph" w:styleId="Verzeichnis6">
    <w:name w:val="toc 6"/>
    <w:basedOn w:val="Verzeichnis5"/>
    <w:next w:val="Standard"/>
    <w:autoRedefine/>
    <w:semiHidden/>
    <w:pPr>
      <w:ind w:left="1049"/>
    </w:pPr>
  </w:style>
  <w:style w:type="paragraph" w:styleId="Verzeichnis7">
    <w:name w:val="toc 7"/>
    <w:basedOn w:val="Verzeichnis6"/>
    <w:next w:val="Standard"/>
    <w:autoRedefine/>
    <w:semiHidden/>
    <w:pPr>
      <w:ind w:left="1259"/>
    </w:pPr>
  </w:style>
  <w:style w:type="paragraph" w:styleId="Verzeichnis8">
    <w:name w:val="toc 8"/>
    <w:basedOn w:val="Verzeichnis7"/>
    <w:next w:val="Standard"/>
    <w:autoRedefine/>
    <w:semiHidden/>
    <w:pPr>
      <w:ind w:left="1469"/>
    </w:pPr>
  </w:style>
  <w:style w:type="paragraph" w:styleId="Verzeichnis9">
    <w:name w:val="toc 9"/>
    <w:basedOn w:val="Verzeichnis8"/>
    <w:next w:val="Standard"/>
    <w:autoRedefine/>
    <w:semiHidden/>
    <w:pPr>
      <w:ind w:left="1678"/>
    </w:pPr>
  </w:style>
  <w:style w:type="paragraph" w:customStyle="1" w:styleId="SenderInformation">
    <w:name w:val="Sender Information"/>
    <w:basedOn w:val="Standard"/>
    <w:semiHidden/>
    <w:pPr>
      <w:tabs>
        <w:tab w:val="left" w:pos="284"/>
      </w:tabs>
      <w:spacing w:line="180" w:lineRule="atLeast"/>
    </w:pPr>
    <w:rPr>
      <w:sz w:val="16"/>
    </w:rPr>
  </w:style>
  <w:style w:type="paragraph" w:customStyle="1" w:styleId="Empty">
    <w:name w:val="Empty"/>
    <w:basedOn w:val="Standard"/>
    <w:semiHidden/>
    <w:rPr>
      <w:noProof/>
      <w:vanish/>
      <w:color w:val="FFFFFF"/>
    </w:rPr>
  </w:style>
  <w:style w:type="paragraph" w:customStyle="1" w:styleId="AttensionLine">
    <w:name w:val="Attension Line"/>
    <w:basedOn w:val="Standard"/>
    <w:semiHidden/>
  </w:style>
  <w:style w:type="paragraph" w:styleId="Index1">
    <w:name w:val="index 1"/>
    <w:basedOn w:val="Standard"/>
    <w:next w:val="Standard"/>
    <w:autoRedefine/>
    <w:semiHidden/>
    <w:pPr>
      <w:spacing w:line="260" w:lineRule="atLeast"/>
      <w:ind w:left="210" w:hanging="210"/>
    </w:pPr>
  </w:style>
  <w:style w:type="paragraph" w:customStyle="1" w:styleId="Classification">
    <w:name w:val="Classification"/>
    <w:basedOn w:val="Standard"/>
    <w:semiHidden/>
    <w:rPr>
      <w:b/>
    </w:rPr>
  </w:style>
  <w:style w:type="paragraph" w:styleId="Gruformel">
    <w:name w:val="Closing"/>
    <w:basedOn w:val="Standard"/>
    <w:semiHidden/>
    <w:pPr>
      <w:spacing w:line="260" w:lineRule="atLeast"/>
      <w:ind w:left="4252"/>
    </w:pPr>
  </w:style>
  <w:style w:type="paragraph" w:customStyle="1" w:styleId="CompanyName">
    <w:name w:val="CompanyName"/>
    <w:basedOn w:val="Standard"/>
    <w:semiHidden/>
  </w:style>
  <w:style w:type="paragraph" w:styleId="Datum">
    <w:name w:val="Date"/>
    <w:basedOn w:val="Standard"/>
    <w:next w:val="Standard"/>
    <w:semiHidden/>
  </w:style>
  <w:style w:type="paragraph" w:customStyle="1" w:styleId="EndorsementDisclaimer">
    <w:name w:val="EndorsementDisclaimer"/>
    <w:basedOn w:val="Standard"/>
    <w:semiHidden/>
    <w:pPr>
      <w:spacing w:line="150" w:lineRule="atLeast"/>
    </w:pPr>
    <w:rPr>
      <w:sz w:val="13"/>
    </w:rPr>
  </w:style>
  <w:style w:type="paragraph" w:customStyle="1" w:styleId="Disclaimer">
    <w:name w:val="Disclaimer"/>
    <w:basedOn w:val="EndorsementDisclaimer"/>
    <w:semiHidden/>
    <w:rPr>
      <w:b/>
    </w:rPr>
  </w:style>
  <w:style w:type="paragraph" w:customStyle="1" w:styleId="DocSender">
    <w:name w:val="Doc_Sender"/>
    <w:basedOn w:val="Standard"/>
    <w:semiHidden/>
    <w:pPr>
      <w:framePr w:w="3289" w:hSpace="142" w:wrap="around" w:vAnchor="page" w:hAnchor="page" w:x="8052" w:y="568" w:anchorLock="1"/>
      <w:tabs>
        <w:tab w:val="left" w:pos="284"/>
      </w:tabs>
      <w:spacing w:line="180" w:lineRule="exact"/>
    </w:pPr>
    <w:rPr>
      <w:sz w:val="16"/>
      <w:lang w:val="en-GB"/>
    </w:rPr>
  </w:style>
  <w:style w:type="paragraph" w:customStyle="1" w:styleId="DocumentIdentification">
    <w:name w:val="Document Identification"/>
    <w:basedOn w:val="Standard"/>
    <w:semiHidden/>
    <w:pPr>
      <w:spacing w:line="180" w:lineRule="atLeast"/>
    </w:pPr>
    <w:rPr>
      <w:sz w:val="16"/>
    </w:rPr>
  </w:style>
  <w:style w:type="paragraph" w:customStyle="1" w:styleId="DocumentName">
    <w:name w:val="DocumentName"/>
    <w:basedOn w:val="Standard"/>
    <w:semiHidden/>
    <w:pPr>
      <w:spacing w:line="150" w:lineRule="atLeast"/>
    </w:pPr>
    <w:rPr>
      <w:sz w:val="13"/>
    </w:rPr>
  </w:style>
  <w:style w:type="paragraph" w:customStyle="1" w:styleId="Endorsement">
    <w:name w:val="Endorsement"/>
    <w:basedOn w:val="EndorsementDisclaimer"/>
    <w:semiHidden/>
    <w:rPr>
      <w:b/>
    </w:rPr>
  </w:style>
  <w:style w:type="paragraph" w:customStyle="1" w:styleId="FinalRegards">
    <w:name w:val="FinalRegards"/>
    <w:basedOn w:val="Standard"/>
    <w:semiHidden/>
  </w:style>
  <w:style w:type="character" w:styleId="BesuchterLink">
    <w:name w:val="FollowedHyperlink"/>
    <w:basedOn w:val="Absatz-Standardschriftart"/>
    <w:semiHidden/>
    <w:rPr>
      <w:color w:val="800080"/>
      <w:u w:val="none"/>
    </w:rPr>
  </w:style>
  <w:style w:type="paragraph" w:customStyle="1" w:styleId="HeaderFooter">
    <w:name w:val="Header/Footer"/>
    <w:basedOn w:val="Standard"/>
    <w:semiHidden/>
    <w:pPr>
      <w:spacing w:line="260" w:lineRule="atLeast"/>
    </w:p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paragraph" w:styleId="Index2">
    <w:name w:val="index 2"/>
    <w:basedOn w:val="Standard"/>
    <w:next w:val="Standard"/>
    <w:autoRedefine/>
    <w:semiHidden/>
    <w:pPr>
      <w:spacing w:line="260" w:lineRule="atLeast"/>
      <w:ind w:left="420" w:hanging="210"/>
    </w:pPr>
  </w:style>
  <w:style w:type="paragraph" w:styleId="Index3">
    <w:name w:val="index 3"/>
    <w:basedOn w:val="Standard"/>
    <w:next w:val="Standard"/>
    <w:autoRedefine/>
    <w:semiHidden/>
    <w:pPr>
      <w:spacing w:line="260" w:lineRule="atLeast"/>
      <w:ind w:left="630" w:hanging="210"/>
    </w:pPr>
  </w:style>
  <w:style w:type="paragraph" w:styleId="Index4">
    <w:name w:val="index 4"/>
    <w:basedOn w:val="Standard"/>
    <w:next w:val="Standard"/>
    <w:autoRedefine/>
    <w:semiHidden/>
    <w:pPr>
      <w:spacing w:line="260" w:lineRule="atLeast"/>
      <w:ind w:left="840" w:hanging="210"/>
    </w:pPr>
  </w:style>
  <w:style w:type="paragraph" w:styleId="Index5">
    <w:name w:val="index 5"/>
    <w:basedOn w:val="Standard"/>
    <w:next w:val="Standard"/>
    <w:autoRedefine/>
    <w:semiHidden/>
    <w:pPr>
      <w:spacing w:line="260" w:lineRule="atLeast"/>
      <w:ind w:left="1050" w:hanging="210"/>
    </w:pPr>
  </w:style>
  <w:style w:type="paragraph" w:styleId="Index6">
    <w:name w:val="index 6"/>
    <w:basedOn w:val="Standard"/>
    <w:next w:val="Standard"/>
    <w:autoRedefine/>
    <w:semiHidden/>
    <w:pPr>
      <w:spacing w:line="260" w:lineRule="atLeast"/>
      <w:ind w:left="1260" w:hanging="210"/>
    </w:pPr>
  </w:style>
  <w:style w:type="paragraph" w:styleId="Index7">
    <w:name w:val="index 7"/>
    <w:basedOn w:val="Standard"/>
    <w:next w:val="Standard"/>
    <w:autoRedefine/>
    <w:semiHidden/>
    <w:pPr>
      <w:spacing w:line="260" w:lineRule="atLeast"/>
      <w:ind w:left="1470" w:hanging="210"/>
    </w:pPr>
  </w:style>
  <w:style w:type="paragraph" w:styleId="Index8">
    <w:name w:val="index 8"/>
    <w:basedOn w:val="Standard"/>
    <w:next w:val="Standard"/>
    <w:autoRedefine/>
    <w:semiHidden/>
    <w:pPr>
      <w:spacing w:line="260" w:lineRule="atLeast"/>
      <w:ind w:left="1680" w:hanging="210"/>
    </w:pPr>
  </w:style>
  <w:style w:type="paragraph" w:styleId="Index9">
    <w:name w:val="index 9"/>
    <w:basedOn w:val="Standard"/>
    <w:next w:val="Standard"/>
    <w:autoRedefine/>
    <w:semiHidden/>
    <w:pPr>
      <w:spacing w:line="260" w:lineRule="atLeast"/>
      <w:ind w:left="1890" w:hanging="210"/>
    </w:pPr>
  </w:style>
  <w:style w:type="paragraph" w:styleId="Indexberschrift">
    <w:name w:val="index heading"/>
    <w:basedOn w:val="Standard"/>
    <w:next w:val="Index1"/>
    <w:semiHidden/>
    <w:pPr>
      <w:spacing w:line="260" w:lineRule="atLeast"/>
    </w:pPr>
  </w:style>
  <w:style w:type="paragraph" w:customStyle="1" w:styleId="MailingInstructions">
    <w:name w:val="Mailing Instructions"/>
    <w:basedOn w:val="Standard"/>
    <w:semiHidden/>
    <w:pPr>
      <w:spacing w:line="260" w:lineRule="atLeast"/>
    </w:pPr>
  </w:style>
  <w:style w:type="paragraph" w:customStyle="1" w:styleId="Name">
    <w:name w:val="Name"/>
    <w:basedOn w:val="Standard"/>
    <w:semiHidden/>
  </w:style>
  <w:style w:type="paragraph" w:customStyle="1" w:styleId="OurRef">
    <w:name w:val="OurRef"/>
    <w:basedOn w:val="Standard"/>
    <w:semiHidden/>
  </w:style>
  <w:style w:type="paragraph" w:styleId="NurText">
    <w:name w:val="Plain Text"/>
    <w:basedOn w:val="Standard"/>
    <w:semiHidden/>
    <w:rPr>
      <w:rFonts w:ascii="Courier New" w:hAnsi="Courier New"/>
      <w:sz w:val="16"/>
    </w:rPr>
  </w:style>
  <w:style w:type="paragraph" w:customStyle="1" w:styleId="RecipientAddress">
    <w:name w:val="RecipientAddress"/>
    <w:basedOn w:val="Standard"/>
    <w:semiHidden/>
  </w:style>
  <w:style w:type="paragraph" w:customStyle="1" w:styleId="RefrenceLine">
    <w:name w:val="Refrence Line"/>
    <w:basedOn w:val="Standard"/>
    <w:semiHidden/>
    <w:pPr>
      <w:spacing w:line="260" w:lineRule="atLeast"/>
    </w:pPr>
  </w:style>
  <w:style w:type="paragraph" w:styleId="Anrede">
    <w:name w:val="Salutation"/>
    <w:basedOn w:val="Standard"/>
    <w:next w:val="Standard"/>
    <w:semiHidden/>
  </w:style>
  <w:style w:type="paragraph" w:customStyle="1" w:styleId="SpaceBeforeFooter">
    <w:name w:val="SpaceBeforeFooter"/>
    <w:basedOn w:val="Standard"/>
    <w:semiHidden/>
    <w:pPr>
      <w:spacing w:line="20" w:lineRule="exact"/>
    </w:pPr>
  </w:style>
  <w:style w:type="paragraph" w:customStyle="1" w:styleId="Standard1">
    <w:name w:val="Standard1"/>
    <w:semiHidden/>
    <w:pPr>
      <w:spacing w:line="260" w:lineRule="atLeast"/>
    </w:pPr>
  </w:style>
  <w:style w:type="paragraph" w:customStyle="1" w:styleId="Style1">
    <w:name w:val="Style1"/>
    <w:basedOn w:val="Standard"/>
    <w:semiHidden/>
  </w:style>
  <w:style w:type="paragraph" w:customStyle="1" w:styleId="Subject">
    <w:name w:val="Subject"/>
    <w:basedOn w:val="Standard"/>
    <w:semiHidden/>
    <w:pPr>
      <w:tabs>
        <w:tab w:val="clear" w:pos="510"/>
      </w:tabs>
    </w:pPr>
    <w:rPr>
      <w:rFonts w:ascii="Frutiger 45 Light Bold" w:hAnsi="Frutiger 45 Light Bold"/>
      <w:b/>
      <w:lang w:val="en-US"/>
    </w:rPr>
  </w:style>
  <w:style w:type="paragraph" w:customStyle="1" w:styleId="Title1">
    <w:name w:val="Title 1"/>
    <w:basedOn w:val="berschrift1"/>
    <w:semiHidden/>
    <w:rPr>
      <w:rFonts w:ascii="UBSHeadline" w:hAnsi="UBSHeadline"/>
      <w:b w:val="0"/>
      <w:sz w:val="52"/>
    </w:rPr>
  </w:style>
  <w:style w:type="paragraph" w:customStyle="1" w:styleId="TitleAndOrFunction">
    <w:name w:val="TitleAndOrFunction"/>
    <w:basedOn w:val="Standard"/>
    <w:semiHidden/>
  </w:style>
  <w:style w:type="paragraph" w:customStyle="1" w:styleId="YourRef">
    <w:name w:val="YourRef"/>
    <w:basedOn w:val="Standard"/>
    <w:semiHidden/>
  </w:style>
  <w:style w:type="paragraph" w:styleId="Rechtsgrundlagenverzeichnis">
    <w:name w:val="table of authorities"/>
    <w:basedOn w:val="Standard"/>
    <w:next w:val="Standard"/>
    <w:semiHidden/>
    <w:pPr>
      <w:ind w:left="210" w:hanging="210"/>
    </w:pPr>
  </w:style>
  <w:style w:type="paragraph" w:styleId="RGV-berschrift">
    <w:name w:val="toa heading"/>
    <w:basedOn w:val="Standard"/>
    <w:next w:val="Standard"/>
    <w:semiHidden/>
    <w:pPr>
      <w:spacing w:before="120"/>
    </w:pPr>
    <w:rPr>
      <w:b/>
      <w:sz w:val="24"/>
    </w:rPr>
  </w:style>
  <w:style w:type="paragraph" w:styleId="Abbildungsverzeichnis">
    <w:name w:val="table of figures"/>
    <w:basedOn w:val="Standard"/>
    <w:next w:val="Standard"/>
    <w:semiHidden/>
    <w:pPr>
      <w:ind w:left="420" w:hanging="420"/>
    </w:pPr>
  </w:style>
  <w:style w:type="paragraph" w:customStyle="1" w:styleId="Title2">
    <w:name w:val="Title 2"/>
    <w:basedOn w:val="berschrift2"/>
    <w:semiHidden/>
    <w:rPr>
      <w:rFonts w:ascii="UBSHeadline" w:hAnsi="UBSHeadline"/>
      <w:sz w:val="44"/>
    </w:rPr>
  </w:style>
  <w:style w:type="paragraph" w:customStyle="1" w:styleId="Title3">
    <w:name w:val="Title 3"/>
    <w:basedOn w:val="berschrift3"/>
    <w:semiHidden/>
    <w:rPr>
      <w:rFonts w:ascii="UBSHeadline" w:hAnsi="UBSHeadline"/>
      <w:i w:val="0"/>
      <w:sz w:val="36"/>
    </w:rPr>
  </w:style>
  <w:style w:type="paragraph" w:styleId="Aufzhlungszeichen2">
    <w:name w:val="List Bullet 2"/>
    <w:basedOn w:val="Aufzhlungszeichen"/>
    <w:rsid w:val="000F7850"/>
    <w:pPr>
      <w:numPr>
        <w:numId w:val="2"/>
      </w:numPr>
      <w:tabs>
        <w:tab w:val="clear" w:pos="643"/>
        <w:tab w:val="left" w:pos="340"/>
        <w:tab w:val="left" w:pos="680"/>
      </w:tabs>
      <w:ind w:left="680" w:hanging="340"/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  <w:tabs>
        <w:tab w:val="clear" w:pos="926"/>
        <w:tab w:val="left" w:pos="1021"/>
      </w:tabs>
      <w:ind w:left="1020" w:hanging="340"/>
    </w:pPr>
  </w:style>
  <w:style w:type="paragraph" w:styleId="Aufzhlungszeichen4">
    <w:name w:val="List Bullet 4"/>
    <w:basedOn w:val="Standard"/>
    <w:autoRedefine/>
    <w:semiHidden/>
    <w:pPr>
      <w:numPr>
        <w:numId w:val="4"/>
      </w:numPr>
      <w:tabs>
        <w:tab w:val="clear" w:pos="1209"/>
        <w:tab w:val="left" w:pos="1361"/>
      </w:tabs>
      <w:ind w:left="1361" w:hanging="340"/>
    </w:pPr>
  </w:style>
  <w:style w:type="paragraph" w:styleId="Aufzhlungszeichen5">
    <w:name w:val="List Bullet 5"/>
    <w:basedOn w:val="Standard"/>
    <w:autoRedefine/>
    <w:semiHidden/>
    <w:pPr>
      <w:numPr>
        <w:numId w:val="5"/>
      </w:numPr>
      <w:tabs>
        <w:tab w:val="clear" w:pos="1492"/>
        <w:tab w:val="left" w:pos="1701"/>
      </w:tabs>
      <w:ind w:left="1701" w:hanging="340"/>
    </w:pPr>
  </w:style>
  <w:style w:type="paragraph" w:styleId="Listennummer">
    <w:name w:val="List Number"/>
    <w:basedOn w:val="Standard"/>
    <w:semiHidden/>
    <w:pPr>
      <w:numPr>
        <w:numId w:val="6"/>
      </w:numPr>
      <w:tabs>
        <w:tab w:val="clear" w:pos="360"/>
        <w:tab w:val="left" w:pos="340"/>
      </w:tabs>
      <w:ind w:left="340" w:hanging="340"/>
    </w:pPr>
  </w:style>
  <w:style w:type="paragraph" w:styleId="Listennummer2">
    <w:name w:val="List Number 2"/>
    <w:basedOn w:val="Standard"/>
    <w:semiHidden/>
    <w:pPr>
      <w:numPr>
        <w:numId w:val="7"/>
      </w:numPr>
      <w:tabs>
        <w:tab w:val="clear" w:pos="643"/>
        <w:tab w:val="left" w:pos="680"/>
      </w:tabs>
      <w:ind w:left="680" w:hanging="340"/>
    </w:pPr>
  </w:style>
  <w:style w:type="paragraph" w:styleId="Listennummer3">
    <w:name w:val="List Number 3"/>
    <w:basedOn w:val="Standard"/>
    <w:semiHidden/>
    <w:pPr>
      <w:numPr>
        <w:numId w:val="8"/>
      </w:numPr>
      <w:tabs>
        <w:tab w:val="clear" w:pos="926"/>
        <w:tab w:val="left" w:pos="1021"/>
      </w:tabs>
      <w:ind w:left="1020" w:hanging="340"/>
    </w:pPr>
  </w:style>
  <w:style w:type="paragraph" w:styleId="Listennummer4">
    <w:name w:val="List Number 4"/>
    <w:basedOn w:val="Standard"/>
    <w:semiHidden/>
    <w:pPr>
      <w:numPr>
        <w:numId w:val="9"/>
      </w:numPr>
      <w:tabs>
        <w:tab w:val="clear" w:pos="1209"/>
        <w:tab w:val="left" w:pos="1361"/>
      </w:tabs>
      <w:ind w:left="1361" w:hanging="340"/>
    </w:pPr>
  </w:style>
  <w:style w:type="paragraph" w:styleId="Listennummer5">
    <w:name w:val="List Number 5"/>
    <w:basedOn w:val="Standard"/>
    <w:semiHidden/>
    <w:pPr>
      <w:tabs>
        <w:tab w:val="num" w:pos="360"/>
        <w:tab w:val="left" w:pos="1701"/>
      </w:tabs>
      <w:ind w:left="1492" w:hanging="360"/>
    </w:pPr>
  </w:style>
  <w:style w:type="paragraph" w:customStyle="1" w:styleId="PredefTableRedContent">
    <w:name w:val="PredefTableRedContent"/>
    <w:basedOn w:val="Standard"/>
    <w:semiHidden/>
    <w:pPr>
      <w:spacing w:before="40" w:after="20" w:line="180" w:lineRule="atLeast"/>
    </w:pPr>
    <w:rPr>
      <w:sz w:val="16"/>
    </w:rPr>
  </w:style>
  <w:style w:type="paragraph" w:customStyle="1" w:styleId="PredefTableRedHeader">
    <w:name w:val="PredefTableRedHeader"/>
    <w:basedOn w:val="PredefTableRedContent"/>
    <w:semiHidden/>
    <w:rPr>
      <w:b/>
    </w:rPr>
  </w:style>
  <w:style w:type="paragraph" w:customStyle="1" w:styleId="PredefTableStdContent">
    <w:name w:val="PredefTableStdContent"/>
    <w:basedOn w:val="Standard"/>
    <w:semiHidden/>
    <w:pPr>
      <w:spacing w:before="40" w:after="20"/>
    </w:pPr>
  </w:style>
  <w:style w:type="paragraph" w:customStyle="1" w:styleId="PredefTableStdHeader">
    <w:name w:val="PredefTableStdHeader"/>
    <w:basedOn w:val="PredefTableStdContent"/>
    <w:semiHidden/>
    <w:rPr>
      <w:b/>
    </w:rPr>
  </w:style>
  <w:style w:type="paragraph" w:customStyle="1" w:styleId="H2">
    <w:name w:val="_H2"/>
    <w:basedOn w:val="berschrift2"/>
    <w:autoRedefine/>
    <w:semiHidden/>
    <w:pPr>
      <w:numPr>
        <w:numId w:val="14"/>
      </w:numPr>
      <w:tabs>
        <w:tab w:val="clear" w:pos="360"/>
      </w:tabs>
      <w:spacing w:before="240"/>
    </w:pPr>
    <w:rPr>
      <w:b/>
      <w:snapToGrid w:val="0"/>
      <w:lang w:eastAsia="en-US"/>
    </w:rPr>
  </w:style>
  <w:style w:type="paragraph" w:customStyle="1" w:styleId="H1">
    <w:name w:val="_H1"/>
    <w:basedOn w:val="berschrift1"/>
    <w:next w:val="Standard"/>
    <w:semiHidden/>
    <w:pPr>
      <w:numPr>
        <w:numId w:val="13"/>
      </w:numPr>
      <w:tabs>
        <w:tab w:val="clear" w:pos="360"/>
      </w:tabs>
      <w:spacing w:before="480"/>
    </w:pPr>
    <w:rPr>
      <w:snapToGrid w:val="0"/>
      <w:lang w:eastAsia="en-US"/>
    </w:rPr>
  </w:style>
  <w:style w:type="paragraph" w:customStyle="1" w:styleId="H1-italic">
    <w:name w:val="_H1-italic"/>
    <w:basedOn w:val="H1"/>
    <w:semiHidden/>
    <w:pPr>
      <w:numPr>
        <w:numId w:val="0"/>
      </w:numPr>
    </w:pPr>
    <w:rPr>
      <w:i/>
    </w:rPr>
  </w:style>
  <w:style w:type="paragraph" w:customStyle="1" w:styleId="H1-violette">
    <w:name w:val="_H1-violette"/>
    <w:basedOn w:val="H1"/>
    <w:next w:val="Standard"/>
    <w:semiHidden/>
    <w:pPr>
      <w:numPr>
        <w:numId w:val="0"/>
      </w:numPr>
    </w:pPr>
    <w:rPr>
      <w:color w:val="800080"/>
    </w:rPr>
  </w:style>
  <w:style w:type="paragraph" w:customStyle="1" w:styleId="H2-italic">
    <w:name w:val="_H2-italic"/>
    <w:basedOn w:val="H2"/>
    <w:next w:val="Standard"/>
    <w:semiHidden/>
    <w:pPr>
      <w:numPr>
        <w:ilvl w:val="0"/>
        <w:numId w:val="0"/>
      </w:numPr>
    </w:pPr>
    <w:rPr>
      <w:i/>
    </w:rPr>
  </w:style>
  <w:style w:type="paragraph" w:customStyle="1" w:styleId="Bulletbold">
    <w:name w:val="Bullet bold"/>
    <w:basedOn w:val="Standard"/>
    <w:next w:val="Subject"/>
    <w:semiHidden/>
    <w:pPr>
      <w:numPr>
        <w:numId w:val="15"/>
      </w:numPr>
      <w:tabs>
        <w:tab w:val="clear" w:pos="510"/>
        <w:tab w:val="left" w:pos="170"/>
      </w:tabs>
    </w:pPr>
    <w:rPr>
      <w:rFonts w:ascii="Frutiger 45 Light Bold" w:hAnsi="Frutiger 45 Light Bold"/>
      <w:b/>
      <w:lang w:val="en-US"/>
    </w:rPr>
  </w:style>
  <w:style w:type="paragraph" w:customStyle="1" w:styleId="Normal02">
    <w:name w:val="Normal +0.2"/>
    <w:basedOn w:val="Standard"/>
    <w:semiHidden/>
    <w:pPr>
      <w:tabs>
        <w:tab w:val="clear" w:pos="510"/>
      </w:tabs>
      <w:spacing w:line="260" w:lineRule="exact"/>
      <w:ind w:left="113"/>
    </w:pPr>
    <w:rPr>
      <w:sz w:val="21"/>
    </w:rPr>
  </w:style>
  <w:style w:type="paragraph" w:styleId="Textkrper">
    <w:name w:val="Body Text"/>
    <w:basedOn w:val="Standard"/>
    <w:semiHidden/>
    <w:pPr>
      <w:spacing w:line="360" w:lineRule="exact"/>
    </w:pPr>
    <w:rPr>
      <w:rFonts w:ascii="UBSHeadline" w:hAnsi="UBSHeadline"/>
      <w:sz w:val="32"/>
    </w:rPr>
  </w:style>
  <w:style w:type="character" w:styleId="Seitenzahl">
    <w:name w:val="page number"/>
    <w:basedOn w:val="Absatz-Standardschriftart"/>
    <w:semiHidden/>
  </w:style>
  <w:style w:type="paragraph" w:customStyle="1" w:styleId="Formbodynumb2">
    <w:name w:val="Formbodynumb2"/>
    <w:basedOn w:val="Formbodynumb"/>
    <w:semiHidden/>
  </w:style>
  <w:style w:type="paragraph" w:customStyle="1" w:styleId="UBSLogo">
    <w:name w:val="UBSLogo"/>
    <w:basedOn w:val="Standard"/>
    <w:next w:val="Standard"/>
    <w:pPr>
      <w:spacing w:line="560" w:lineRule="exact"/>
    </w:pPr>
    <w:rPr>
      <w:rFonts w:ascii="UBSLogo" w:hAnsi="UBSLogo"/>
      <w:sz w:val="52"/>
    </w:rPr>
  </w:style>
  <w:style w:type="paragraph" w:customStyle="1" w:styleId="Formbodynormal">
    <w:name w:val="Formbodynormal"/>
    <w:basedOn w:val="Standard"/>
    <w:semiHidden/>
    <w:pPr>
      <w:tabs>
        <w:tab w:val="left" w:pos="284"/>
      </w:tabs>
    </w:pPr>
    <w:rPr>
      <w:sz w:val="16"/>
    </w:rPr>
  </w:style>
  <w:style w:type="paragraph" w:customStyle="1" w:styleId="Formtitel">
    <w:name w:val="Formtitel"/>
    <w:basedOn w:val="Standard"/>
    <w:next w:val="Titel2Neu"/>
    <w:autoRedefine/>
    <w:qFormat/>
    <w:rsid w:val="00AD55AF"/>
    <w:pPr>
      <w:tabs>
        <w:tab w:val="clear" w:pos="510"/>
      </w:tabs>
      <w:spacing w:before="360" w:line="240" w:lineRule="auto"/>
    </w:pPr>
    <w:rPr>
      <w:sz w:val="48"/>
    </w:rPr>
  </w:style>
  <w:style w:type="paragraph" w:customStyle="1" w:styleId="Formbody9links">
    <w:name w:val="Formbody9links"/>
    <w:basedOn w:val="Formbodynormal"/>
    <w:pPr>
      <w:spacing w:line="180" w:lineRule="exact"/>
    </w:pPr>
  </w:style>
  <w:style w:type="paragraph" w:customStyle="1" w:styleId="FormTitle">
    <w:name w:val="FormTitle"/>
    <w:basedOn w:val="Standard"/>
    <w:semiHidden/>
    <w:pPr>
      <w:keepNext/>
      <w:tabs>
        <w:tab w:val="clear" w:pos="510"/>
      </w:tabs>
      <w:spacing w:line="360" w:lineRule="exact"/>
    </w:pPr>
    <w:rPr>
      <w:rFonts w:ascii="UBSHeadline" w:hAnsi="UBSHeadline"/>
      <w:sz w:val="32"/>
    </w:rPr>
  </w:style>
  <w:style w:type="paragraph" w:customStyle="1" w:styleId="Formbody9block">
    <w:name w:val="Formbody9block"/>
    <w:basedOn w:val="Formbody9links"/>
    <w:semiHidden/>
    <w:pPr>
      <w:spacing w:after="180"/>
      <w:jc w:val="both"/>
    </w:pPr>
  </w:style>
  <w:style w:type="paragraph" w:customStyle="1" w:styleId="FormRemark">
    <w:name w:val="FormRemark"/>
    <w:basedOn w:val="Formbody9links"/>
    <w:semiHidden/>
    <w:pPr>
      <w:spacing w:line="140" w:lineRule="exact"/>
      <w:jc w:val="both"/>
    </w:pPr>
    <w:rPr>
      <w:sz w:val="12"/>
    </w:rPr>
  </w:style>
  <w:style w:type="paragraph" w:customStyle="1" w:styleId="Formsubtitle1">
    <w:name w:val="Formsubtitle1"/>
    <w:basedOn w:val="Formbody9links"/>
    <w:next w:val="Formbodynumb"/>
    <w:semiHidden/>
    <w:pPr>
      <w:keepNext/>
      <w:tabs>
        <w:tab w:val="clear" w:pos="284"/>
        <w:tab w:val="clear" w:pos="510"/>
      </w:tabs>
      <w:spacing w:after="180"/>
    </w:pPr>
    <w:rPr>
      <w:rFonts w:ascii="Frutiger 45 Light Bold" w:hAnsi="Frutiger 45 Light Bold"/>
      <w:b/>
    </w:rPr>
  </w:style>
  <w:style w:type="paragraph" w:customStyle="1" w:styleId="Formbodynumb">
    <w:name w:val="Formbodynumb"/>
    <w:basedOn w:val="Formbody9block"/>
    <w:semiHidden/>
    <w:pPr>
      <w:tabs>
        <w:tab w:val="clear" w:pos="284"/>
        <w:tab w:val="clear" w:pos="510"/>
      </w:tabs>
    </w:pPr>
  </w:style>
  <w:style w:type="paragraph" w:customStyle="1" w:styleId="Formbody9ABC">
    <w:name w:val="Formbody9ABC"/>
    <w:basedOn w:val="Formbody9Indent"/>
    <w:semiHidden/>
    <w:pPr>
      <w:tabs>
        <w:tab w:val="clear" w:pos="284"/>
        <w:tab w:val="left" w:pos="737"/>
      </w:tabs>
      <w:ind w:left="0"/>
    </w:pPr>
  </w:style>
  <w:style w:type="paragraph" w:customStyle="1" w:styleId="Formbody9Indent">
    <w:name w:val="Formbody9Indent"/>
    <w:basedOn w:val="Formbody9block"/>
    <w:semiHidden/>
    <w:pPr>
      <w:ind w:left="510"/>
    </w:pPr>
  </w:style>
  <w:style w:type="paragraph" w:customStyle="1" w:styleId="FormsubtitleA">
    <w:name w:val="FormsubtitleA"/>
    <w:basedOn w:val="Formsubtitle1"/>
    <w:next w:val="Formsubtitle1"/>
    <w:semiHidden/>
    <w:pPr>
      <w:numPr>
        <w:numId w:val="26"/>
      </w:numPr>
    </w:pPr>
  </w:style>
  <w:style w:type="paragraph" w:customStyle="1" w:styleId="FormbodyIII">
    <w:name w:val="FormbodyIII"/>
    <w:basedOn w:val="Formbody9block"/>
    <w:semiHidden/>
    <w:pPr>
      <w:numPr>
        <w:numId w:val="25"/>
      </w:numPr>
      <w:tabs>
        <w:tab w:val="clear" w:pos="510"/>
        <w:tab w:val="left" w:pos="737"/>
        <w:tab w:val="left" w:pos="964"/>
      </w:tabs>
    </w:pPr>
  </w:style>
  <w:style w:type="paragraph" w:customStyle="1" w:styleId="Formbody9Bullet">
    <w:name w:val="Formbody9Bullet"/>
    <w:basedOn w:val="Formbody9Indent"/>
    <w:semiHidden/>
    <w:pPr>
      <w:tabs>
        <w:tab w:val="clear" w:pos="284"/>
        <w:tab w:val="clear" w:pos="510"/>
        <w:tab w:val="left" w:pos="737"/>
      </w:tabs>
      <w:ind w:left="0"/>
    </w:pPr>
    <w:rPr>
      <w:lang w:val="en-GB"/>
    </w:rPr>
  </w:style>
  <w:style w:type="paragraph" w:customStyle="1" w:styleId="ForBAsubt1">
    <w:name w:val="ForBAsubt1"/>
    <w:basedOn w:val="Formsubtitle1"/>
    <w:semiHidden/>
    <w:pPr>
      <w:numPr>
        <w:numId w:val="23"/>
      </w:numPr>
    </w:pPr>
  </w:style>
  <w:style w:type="paragraph" w:customStyle="1" w:styleId="ForBAbdnum11">
    <w:name w:val="ForBAbdnum11"/>
    <w:basedOn w:val="Formbodynumb"/>
    <w:semiHidden/>
    <w:pPr>
      <w:numPr>
        <w:ilvl w:val="1"/>
        <w:numId w:val="21"/>
      </w:numPr>
    </w:pPr>
  </w:style>
  <w:style w:type="paragraph" w:customStyle="1" w:styleId="ForBAbdnum211">
    <w:name w:val="ForBAbdnum211"/>
    <w:basedOn w:val="Formbodynumb2"/>
    <w:semiHidden/>
    <w:pPr>
      <w:numPr>
        <w:ilvl w:val="2"/>
        <w:numId w:val="22"/>
      </w:numPr>
    </w:pPr>
  </w:style>
  <w:style w:type="paragraph" w:customStyle="1" w:styleId="ForBAsubtA">
    <w:name w:val="ForBAsubtA"/>
    <w:basedOn w:val="ForBAsubt1"/>
    <w:semiHidden/>
    <w:pPr>
      <w:numPr>
        <w:numId w:val="24"/>
      </w:numPr>
    </w:pPr>
  </w:style>
  <w:style w:type="paragraph" w:customStyle="1" w:styleId="ForBAbd9ABC">
    <w:name w:val="ForBAbd9ABC"/>
    <w:basedOn w:val="Formbody9ABC"/>
    <w:semiHidden/>
    <w:pPr>
      <w:numPr>
        <w:numId w:val="16"/>
      </w:numPr>
      <w:tabs>
        <w:tab w:val="clear" w:pos="737"/>
        <w:tab w:val="clear" w:pos="870"/>
        <w:tab w:val="left" w:pos="794"/>
      </w:tabs>
    </w:pPr>
  </w:style>
  <w:style w:type="paragraph" w:customStyle="1" w:styleId="ForBAbd9III">
    <w:name w:val="ForBAbd9III"/>
    <w:basedOn w:val="Formbody9ABC"/>
    <w:semiHidden/>
    <w:pPr>
      <w:numPr>
        <w:numId w:val="19"/>
      </w:numPr>
      <w:tabs>
        <w:tab w:val="clear" w:pos="510"/>
        <w:tab w:val="clear" w:pos="737"/>
        <w:tab w:val="left" w:pos="794"/>
        <w:tab w:val="left" w:pos="1077"/>
      </w:tabs>
    </w:pPr>
  </w:style>
  <w:style w:type="paragraph" w:customStyle="1" w:styleId="ForBAbd9Bul">
    <w:name w:val="ForBAbd9Bul"/>
    <w:basedOn w:val="Formbody9Bullet"/>
    <w:semiHidden/>
    <w:pPr>
      <w:numPr>
        <w:numId w:val="17"/>
      </w:numPr>
      <w:tabs>
        <w:tab w:val="clear" w:pos="737"/>
        <w:tab w:val="clear" w:pos="870"/>
        <w:tab w:val="left" w:pos="510"/>
        <w:tab w:val="left" w:pos="794"/>
      </w:tabs>
    </w:pPr>
  </w:style>
  <w:style w:type="paragraph" w:customStyle="1" w:styleId="ForBAbd9Hyp">
    <w:name w:val="ForBAbd9Hyp"/>
    <w:basedOn w:val="ForBAbd9Bul"/>
    <w:semiHidden/>
    <w:pPr>
      <w:numPr>
        <w:numId w:val="18"/>
      </w:numPr>
      <w:tabs>
        <w:tab w:val="clear" w:pos="510"/>
        <w:tab w:val="clear" w:pos="1154"/>
        <w:tab w:val="left" w:pos="1077"/>
      </w:tabs>
      <w:ind w:left="1078" w:hanging="284"/>
    </w:pPr>
  </w:style>
  <w:style w:type="paragraph" w:customStyle="1" w:styleId="ForBAbd9Titel">
    <w:name w:val="ForBAbd9Titel"/>
    <w:basedOn w:val="Formbody9links"/>
    <w:semiHidden/>
    <w:pPr>
      <w:keepNext/>
      <w:spacing w:before="180" w:after="180"/>
    </w:pPr>
    <w:rPr>
      <w:rFonts w:ascii="Frutiger 45 Light Bold" w:hAnsi="Frutiger 45 Light Bold"/>
      <w:b/>
    </w:rPr>
  </w:style>
  <w:style w:type="paragraph" w:customStyle="1" w:styleId="ForBAbdnum1">
    <w:name w:val="ForBAbdnum1"/>
    <w:basedOn w:val="Formbody9ABC"/>
    <w:semiHidden/>
    <w:pPr>
      <w:numPr>
        <w:numId w:val="20"/>
      </w:numPr>
      <w:tabs>
        <w:tab w:val="clear" w:pos="737"/>
        <w:tab w:val="clear" w:pos="870"/>
        <w:tab w:val="left" w:pos="794"/>
      </w:tabs>
    </w:pPr>
  </w:style>
  <w:style w:type="paragraph" w:customStyle="1" w:styleId="Titel2Neu">
    <w:name w:val="Titel 2 Neu"/>
    <w:basedOn w:val="Style1"/>
    <w:next w:val="Titel3Neu"/>
    <w:autoRedefine/>
    <w:qFormat/>
    <w:rsid w:val="004E46F2"/>
    <w:pPr>
      <w:tabs>
        <w:tab w:val="right" w:pos="14317"/>
      </w:tabs>
      <w:spacing w:before="360" w:line="240" w:lineRule="auto"/>
    </w:pPr>
    <w:rPr>
      <w:rFonts w:ascii="UBSHeadline" w:hAnsi="UBSHeadline"/>
      <w:b/>
      <w:sz w:val="24"/>
    </w:rPr>
  </w:style>
  <w:style w:type="paragraph" w:customStyle="1" w:styleId="TextNeu">
    <w:name w:val="Text Neu"/>
    <w:basedOn w:val="Style1"/>
    <w:rsid w:val="00F92DD4"/>
    <w:pPr>
      <w:spacing w:before="120" w:line="240" w:lineRule="auto"/>
    </w:pPr>
    <w:rPr>
      <w:sz w:val="21"/>
    </w:rPr>
  </w:style>
  <w:style w:type="paragraph" w:customStyle="1" w:styleId="Titel3Neu">
    <w:name w:val="Titel 3 Neu"/>
    <w:basedOn w:val="TextNeu"/>
    <w:next w:val="TextNeu"/>
    <w:rsid w:val="00C34C28"/>
    <w:pPr>
      <w:spacing w:before="240"/>
    </w:pPr>
    <w:rPr>
      <w:b/>
      <w:bCs/>
    </w:rPr>
  </w:style>
  <w:style w:type="table" w:styleId="Tabellenraster">
    <w:name w:val="Table Grid"/>
    <w:basedOn w:val="NormaleTabelle"/>
    <w:rsid w:val="00C34C28"/>
    <w:pPr>
      <w:tabs>
        <w:tab w:val="left" w:pos="510"/>
      </w:tabs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textNormal">
    <w:name w:val="Tabellentext Normal"/>
    <w:basedOn w:val="TextNeu"/>
    <w:next w:val="TextNeu"/>
    <w:link w:val="TabellentextNormalZchn"/>
    <w:rsid w:val="00CD5BD9"/>
    <w:pPr>
      <w:tabs>
        <w:tab w:val="clear" w:pos="510"/>
      </w:tabs>
      <w:spacing w:before="60" w:after="60"/>
    </w:pPr>
  </w:style>
  <w:style w:type="paragraph" w:customStyle="1" w:styleId="TabellentextAufzhlung">
    <w:name w:val="Tabellentext Aufzählung"/>
    <w:basedOn w:val="TabellentextNormal"/>
    <w:link w:val="TabellentextAufzhlungZchn"/>
    <w:rsid w:val="006E3E43"/>
    <w:pPr>
      <w:numPr>
        <w:numId w:val="27"/>
      </w:numPr>
    </w:pPr>
  </w:style>
  <w:style w:type="character" w:customStyle="1" w:styleId="TabellentextAufzhlungZchn">
    <w:name w:val="Tabellentext Aufzählung Zchn"/>
    <w:basedOn w:val="Absatz-Standardschriftart"/>
    <w:link w:val="TabellentextAufzhlung"/>
    <w:rsid w:val="00F92DD4"/>
    <w:rPr>
      <w:rFonts w:ascii="Frutiger 45 Light" w:hAnsi="Frutiger 45 Light"/>
      <w:sz w:val="21"/>
    </w:rPr>
  </w:style>
  <w:style w:type="character" w:customStyle="1" w:styleId="TabellentextNormalZchn">
    <w:name w:val="Tabellentext Normal Zchn"/>
    <w:basedOn w:val="TabellentextAufzhlungZchn"/>
    <w:link w:val="TabellentextNormal"/>
    <w:rsid w:val="00F92DD4"/>
    <w:rPr>
      <w:rFonts w:ascii="Frutiger 45 Light" w:hAnsi="Frutiger 45 Light"/>
      <w:sz w:val="21"/>
    </w:rPr>
  </w:style>
  <w:style w:type="paragraph" w:customStyle="1" w:styleId="TabellentextAufzhlung2">
    <w:name w:val="Tabellentext Aufzählung 2"/>
    <w:basedOn w:val="TabellentextAufzhlung"/>
    <w:qFormat/>
    <w:rsid w:val="00F92DD4"/>
    <w:pPr>
      <w:ind w:left="454"/>
    </w:pPr>
  </w:style>
  <w:style w:type="paragraph" w:styleId="Sprechblasentext">
    <w:name w:val="Balloon Text"/>
    <w:basedOn w:val="Standard"/>
    <w:link w:val="SprechblasentextZchn"/>
    <w:rsid w:val="004435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4435B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DD36F9"/>
    <w:pPr>
      <w:ind w:left="720"/>
      <w:contextualSpacing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815F9E"/>
    <w:rPr>
      <w:color w:val="605E5C"/>
      <w:shd w:val="clear" w:color="auto" w:fill="E1DFDD"/>
    </w:rPr>
  </w:style>
  <w:style w:type="character" w:customStyle="1" w:styleId="FuzeileZchn">
    <w:name w:val="Fußzeile Zchn"/>
    <w:basedOn w:val="Absatz-Standardschriftart"/>
    <w:link w:val="Fuzeile"/>
    <w:semiHidden/>
    <w:rsid w:val="00CA49EC"/>
    <w:rPr>
      <w:rFonts w:ascii="Frutiger 45 Light" w:hAnsi="Frutiger 45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t488143\Application%20Data\Microsoft\Templates\NewOffering\Grundvorlage-Quer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Grundvorlage-Quer</Template>
  <TotalTime>0</TotalTime>
  <Pages>14</Pages>
  <Words>935</Words>
  <Characters>5330</Characters>
  <Application>Microsoft Office Word</Application>
  <DocSecurity>0</DocSecurity>
  <PresentationFormat>2fb0a507-d6fa-4437-8823-cc9b62b9fdb8</PresentationFormat>
  <Lines>44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A4hoch-Template Next Generation DE - 55979</vt:lpstr>
      <vt:lpstr>A4hoch-Template Next Generation DE - 55979</vt:lpstr>
    </vt:vector>
  </TitlesOfParts>
  <Company>UBS AG</Company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A4hoch-Template Next Generation DE - 55979</dc:title>
  <dc:subject>Modul NKG/ARP UBS Business Banking</dc:subject>
  <dc:creator>Christoph Rüttimann</dc:creator>
  <cp:keywords/>
  <dc:description/>
  <cp:lastModifiedBy>Luca Fischer</cp:lastModifiedBy>
  <cp:revision>9</cp:revision>
  <cp:lastPrinted>2019-05-05T22:16:00Z</cp:lastPrinted>
  <dcterms:created xsi:type="dcterms:W3CDTF">2021-11-01T08:18:00Z</dcterms:created>
  <dcterms:modified xsi:type="dcterms:W3CDTF">2021-11-02T09:34:00Z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IQPDocumentId">
    <vt:lpwstr>8d9d8743-65ce-43af-ba49-0d60a3c9f096</vt:lpwstr>
  </property>
  <property fmtid="{D5CDD505-2E9C-101B-9397-08002B2CF9AE}" pid="3" name="Signature">
    <vt:lpwstr>UnYvOM/jPkiHjnQQimlxCVTbQl1voxEysbHJ0thcHKlwVxaQYltWYx0tW9M7S2JTuI2P0mAilbJ3zvcYEL/lcQ==</vt:lpwstr>
  </property>
  <property fmtid="{D5CDD505-2E9C-101B-9397-08002B2CF9AE}" pid="4" name="_SIProp12DataClass+cc5a530f-41a6-45ea-9bc4-32c4db9fb913">
    <vt:lpwstr>v=1.2&gt;I=cc5a530f-41a6-45ea-9bc4-32c4db9fb913&amp;N=NotProtectedAttachment&amp;V=1.3&amp;U=System&amp;D=System&amp;A=Associated&amp;H=False</vt:lpwstr>
  </property>
  <property fmtid="{D5CDD505-2E9C-101B-9397-08002B2CF9AE}" pid="5" name="IQP_Classification">
    <vt:lpwstr>NotProtectedAttachment</vt:lpwstr>
  </property>
</Properties>
</file>