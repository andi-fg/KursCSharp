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C0CB" w14:textId="1D2EBADC" w:rsidR="00CA49EC" w:rsidRPr="00396E24" w:rsidRDefault="000401D6" w:rsidP="00CA49EC">
      <w:pPr>
        <w:pStyle w:val="Formtitel"/>
        <w:sectPr w:rsidR="00CA49EC" w:rsidRPr="00396E24" w:rsidSect="00CA49EC">
          <w:headerReference w:type="default" r:id="rId7"/>
          <w:footerReference w:type="default" r:id="rId8"/>
          <w:type w:val="continuous"/>
          <w:pgSz w:w="16838" w:h="11906" w:orient="landscape" w:code="9"/>
          <w:pgMar w:top="1418" w:right="851" w:bottom="680" w:left="1701" w:header="454" w:footer="244" w:gutter="0"/>
          <w:cols w:space="340"/>
        </w:sectPr>
      </w:pPr>
      <w:r>
        <w:fldChar w:fldCharType="begin">
          <w:ffData>
            <w:name w:val="Text1"/>
            <w:enabled/>
            <w:calcOnExit w:val="0"/>
            <w:helpText w:type="text" w:val="Zeilenschaltung für neue Zeile nur mit «Shift+Enter» erstellen."/>
            <w:statusText w:type="text" w:val="Zeilenschaltung für neue Zeile nur mit «Shift+Enter» erstellen."/>
            <w:textInput>
              <w:default w:val="Leitfaden Modul C#"/>
            </w:textInput>
          </w:ffData>
        </w:fldChar>
      </w:r>
      <w:bookmarkStart w:id="0" w:name="Text1"/>
      <w:r>
        <w:instrText xml:space="preserve"> FORMTEXT </w:instrText>
      </w:r>
      <w:r>
        <w:fldChar w:fldCharType="separate"/>
      </w:r>
      <w:r>
        <w:rPr>
          <w:noProof/>
        </w:rPr>
        <w:t>Leitfaden Modul C#</w:t>
      </w:r>
      <w:r>
        <w:fldChar w:fldCharType="end"/>
      </w:r>
      <w:bookmarkEnd w:id="0"/>
    </w:p>
    <w:p w14:paraId="0C5A20B6" w14:textId="77777777" w:rsidR="00CA49EC" w:rsidRDefault="00CA49EC" w:rsidP="004E46F2">
      <w:pPr>
        <w:pStyle w:val="Titel2Neu"/>
      </w:pPr>
      <w:r>
        <w:t>Modulbeschreibung</w:t>
      </w:r>
    </w:p>
    <w:p w14:paraId="78A5AE6B" w14:textId="4083A383" w:rsidR="00CA49EC" w:rsidRDefault="001A1F08" w:rsidP="00CA49EC">
      <w:pPr>
        <w:pStyle w:val="Aufzhlungszeichen2"/>
        <w:numPr>
          <w:ilvl w:val="0"/>
          <w:numId w:val="0"/>
        </w:numPr>
      </w:pPr>
      <w:r w:rsidRPr="001A1F08">
        <w:t>Problemstellung analysieren und mit geeigneten Datenstrukturen und Algorithmen eine Lösung umsetzen, testen und dokumentieren</w:t>
      </w:r>
      <w:r w:rsidR="00FD7E41">
        <w:t>.</w:t>
      </w:r>
    </w:p>
    <w:p w14:paraId="35BC498B" w14:textId="4F3F3D84" w:rsidR="001A1F08" w:rsidRDefault="00CA49EC" w:rsidP="001A1F08">
      <w:pPr>
        <w:pStyle w:val="Titel2Neu"/>
      </w:pPr>
      <w:r>
        <w:t>Handlungsziele</w:t>
      </w:r>
    </w:p>
    <w:p w14:paraId="291BB4FC" w14:textId="68816FCB" w:rsidR="00CA49EC" w:rsidRDefault="00CA49EC">
      <w:pPr>
        <w:tabs>
          <w:tab w:val="clear" w:pos="510"/>
        </w:tabs>
        <w:spacing w:line="240" w:lineRule="auto"/>
        <w:rPr>
          <w:rFonts w:ascii="UBSHeadline" w:hAnsi="UBSHeadline"/>
          <w:sz w:val="24"/>
        </w:rPr>
      </w:pPr>
      <w:r>
        <w:br w:type="page"/>
      </w:r>
    </w:p>
    <w:p w14:paraId="26FAE2BE" w14:textId="77777777" w:rsidR="007F3207" w:rsidRPr="004E46F2" w:rsidRDefault="004E46F2" w:rsidP="004E46F2">
      <w:pPr>
        <w:pStyle w:val="Titel2Neu"/>
      </w:pPr>
      <w:r w:rsidRPr="004E46F2">
        <w:lastRenderedPageBreak/>
        <w:tab/>
      </w:r>
      <w:r w:rsidR="007F3207" w:rsidRPr="004E46F2">
        <w:tab/>
        <w:t>1. Tag</w:t>
      </w:r>
    </w:p>
    <w:p w14:paraId="01D95989" w14:textId="77777777" w:rsidR="007F3207" w:rsidRDefault="007F3207" w:rsidP="007F320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873BB8" w:rsidRPr="007C5ABD" w14:paraId="20F13EBA" w14:textId="77777777" w:rsidTr="0079360E">
        <w:trPr>
          <w:tblHeader/>
        </w:trPr>
        <w:tc>
          <w:tcPr>
            <w:tcW w:w="850" w:type="dxa"/>
            <w:shd w:val="pct10" w:color="auto" w:fill="auto"/>
          </w:tcPr>
          <w:p w14:paraId="0A4C8D54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bookmarkStart w:id="1" w:name="_Hlk15227440"/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35D6779B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7FB74698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51C2935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465B6FD" w14:textId="77777777" w:rsidR="00873BB8" w:rsidRPr="007C5ABD" w:rsidRDefault="00873BB8" w:rsidP="007C5ABD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1D29CE7F" w14:textId="77777777" w:rsidR="00873BB8" w:rsidRPr="007C5ABD" w:rsidRDefault="00873BB8" w:rsidP="000C56AF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67E395A8" w14:textId="77777777" w:rsidR="00873BB8" w:rsidRPr="007C5ABD" w:rsidRDefault="000A24CA" w:rsidP="007C5ABD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79360E" w14:paraId="0BA27126" w14:textId="77777777" w:rsidTr="0079360E">
        <w:tc>
          <w:tcPr>
            <w:tcW w:w="850" w:type="dxa"/>
          </w:tcPr>
          <w:p w14:paraId="6200203D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39E1A69E" w14:textId="611FBF9D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2A2DD1" w:rsidRPr="00E44524">
              <w:rPr>
                <w:sz w:val="21"/>
                <w:szCs w:val="21"/>
              </w:rPr>
              <w:t>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20C1C8CD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45412C4D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15'</w:t>
            </w:r>
          </w:p>
        </w:tc>
        <w:tc>
          <w:tcPr>
            <w:tcW w:w="1536" w:type="dxa"/>
          </w:tcPr>
          <w:p w14:paraId="704D58EA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62590C21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D334966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Begrüssung/</w:t>
            </w:r>
          </w:p>
          <w:p w14:paraId="039387C1" w14:textId="77777777" w:rsidR="002A2DD1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whoiswho</w:t>
            </w:r>
          </w:p>
        </w:tc>
        <w:tc>
          <w:tcPr>
            <w:tcW w:w="6333" w:type="dxa"/>
          </w:tcPr>
          <w:p w14:paraId="4DCBA558" w14:textId="77777777" w:rsidR="0079360E" w:rsidRPr="00E44524" w:rsidRDefault="002A2DD1" w:rsidP="002A2DD1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>Vorstellen Kursleitung und Lernende</w:t>
            </w:r>
          </w:p>
        </w:tc>
        <w:tc>
          <w:tcPr>
            <w:tcW w:w="2240" w:type="dxa"/>
          </w:tcPr>
          <w:p w14:paraId="1892FD95" w14:textId="77777777" w:rsidR="0079360E" w:rsidRPr="004E4616" w:rsidRDefault="0079360E" w:rsidP="00BD1560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5A170416" w14:textId="77777777" w:rsidR="0079360E" w:rsidRPr="005D6A1A" w:rsidRDefault="0079360E" w:rsidP="0079360E">
            <w:pPr>
              <w:pStyle w:val="Titel3Neu"/>
            </w:pPr>
          </w:p>
          <w:p w14:paraId="40049A5B" w14:textId="77777777" w:rsidR="0079360E" w:rsidRPr="005D6A1A" w:rsidRDefault="0079360E" w:rsidP="0079360E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79360E" w14:paraId="335A15B7" w14:textId="77777777" w:rsidTr="0079360E">
        <w:tc>
          <w:tcPr>
            <w:tcW w:w="850" w:type="dxa"/>
          </w:tcPr>
          <w:p w14:paraId="71DB7B58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0C17D62F" w14:textId="149D2B9F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2A2DD1" w:rsidRPr="00E44524">
              <w:rPr>
                <w:sz w:val="21"/>
                <w:szCs w:val="21"/>
              </w:rPr>
              <w:t>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45</w:t>
            </w:r>
          </w:p>
        </w:tc>
        <w:tc>
          <w:tcPr>
            <w:tcW w:w="899" w:type="dxa"/>
          </w:tcPr>
          <w:p w14:paraId="09807C41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212B7F6A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</w:t>
            </w:r>
            <w:r w:rsidR="0079360E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CC3C905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1E03918C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9F35B57" w14:textId="77777777" w:rsidR="0079360E" w:rsidRPr="00E44524" w:rsidRDefault="002A2DD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Austausch</w:t>
            </w:r>
          </w:p>
        </w:tc>
        <w:tc>
          <w:tcPr>
            <w:tcW w:w="6333" w:type="dxa"/>
          </w:tcPr>
          <w:p w14:paraId="5803C3EA" w14:textId="77777777" w:rsidR="0079360E" w:rsidRPr="00E44524" w:rsidRDefault="002A2DD1" w:rsidP="0079360E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>Erwartungen abholen, Zielsetzung</w:t>
            </w:r>
          </w:p>
          <w:p w14:paraId="237FC166" w14:textId="258215EC" w:rsidR="0079360E" w:rsidRPr="00E44524" w:rsidRDefault="0032711D" w:rsidP="004E46F2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 w:rsidRPr="00E44524">
              <w:rPr>
                <w:szCs w:val="21"/>
              </w:rPr>
              <w:t xml:space="preserve">Einstieg ins Modul, </w:t>
            </w:r>
            <w:r>
              <w:rPr>
                <w:szCs w:val="21"/>
              </w:rPr>
              <w:t>Ziele erklären</w:t>
            </w:r>
            <w:r w:rsidRPr="00E44524">
              <w:rPr>
                <w:szCs w:val="21"/>
              </w:rPr>
              <w:t>, Tages-Ziel von heute erklären</w:t>
            </w:r>
          </w:p>
        </w:tc>
        <w:tc>
          <w:tcPr>
            <w:tcW w:w="2240" w:type="dxa"/>
          </w:tcPr>
          <w:p w14:paraId="772B3447" w14:textId="77777777" w:rsidR="0079360E" w:rsidRPr="004E4616" w:rsidRDefault="0079360E" w:rsidP="0079360E">
            <w:pPr>
              <w:pStyle w:val="Titel3Neu"/>
            </w:pPr>
          </w:p>
          <w:p w14:paraId="4F8179E8" w14:textId="77777777" w:rsidR="0079360E" w:rsidRDefault="002A2DD1" w:rsidP="0079360E">
            <w:pPr>
              <w:pStyle w:val="TabellentextAufzhlung"/>
            </w:pPr>
            <w:r>
              <w:t>Flipchart</w:t>
            </w:r>
          </w:p>
          <w:p w14:paraId="352EABB3" w14:textId="7FDA2D9E" w:rsidR="002A2DD1" w:rsidRPr="004E4616" w:rsidRDefault="002A2DD1" w:rsidP="0079360E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5A7DB383" w14:textId="77777777" w:rsidR="0079360E" w:rsidRPr="005D6A1A" w:rsidRDefault="0079360E" w:rsidP="0079360E">
            <w:pPr>
              <w:pStyle w:val="Titel3Neu"/>
            </w:pPr>
          </w:p>
          <w:p w14:paraId="235C9F5A" w14:textId="77777777" w:rsidR="0079360E" w:rsidRPr="005D6A1A" w:rsidRDefault="0079360E" w:rsidP="0079360E">
            <w:pPr>
              <w:spacing w:before="60" w:after="60" w:line="240" w:lineRule="auto"/>
              <w:ind w:left="720" w:hanging="720"/>
            </w:pPr>
          </w:p>
        </w:tc>
      </w:tr>
      <w:tr w:rsidR="0079360E" w14:paraId="2C9698C0" w14:textId="77777777" w:rsidTr="0079360E">
        <w:tc>
          <w:tcPr>
            <w:tcW w:w="850" w:type="dxa"/>
          </w:tcPr>
          <w:p w14:paraId="1A2B9FD9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16A00341" w14:textId="11E7078F" w:rsidR="0079360E" w:rsidRPr="00E44524" w:rsidRDefault="00CF7376" w:rsidP="0079360E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09:</w:t>
            </w:r>
            <w:r w:rsidR="000D5C31">
              <w:rPr>
                <w:sz w:val="21"/>
                <w:szCs w:val="21"/>
              </w:rPr>
              <w:t>00</w:t>
            </w:r>
          </w:p>
        </w:tc>
        <w:tc>
          <w:tcPr>
            <w:tcW w:w="899" w:type="dxa"/>
          </w:tcPr>
          <w:p w14:paraId="13A989AA" w14:textId="77777777" w:rsidR="0079360E" w:rsidRPr="00E44524" w:rsidRDefault="0079360E" w:rsidP="0079360E">
            <w:pPr>
              <w:pStyle w:val="Titel3Neu"/>
              <w:rPr>
                <w:szCs w:val="21"/>
              </w:rPr>
            </w:pPr>
          </w:p>
          <w:p w14:paraId="6A13094F" w14:textId="4625B01A" w:rsidR="0079360E" w:rsidRPr="00E44524" w:rsidRDefault="0032711D" w:rsidP="0079360E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</w:t>
            </w:r>
            <w:r w:rsidR="0079360E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75911A2" w14:textId="77777777" w:rsidR="0079360E" w:rsidRPr="00E44524" w:rsidRDefault="0079360E" w:rsidP="00FA1A8C">
            <w:pPr>
              <w:pStyle w:val="Titel3Neu"/>
              <w:rPr>
                <w:szCs w:val="21"/>
              </w:rPr>
            </w:pPr>
          </w:p>
          <w:p w14:paraId="2F06704F" w14:textId="77777777" w:rsidR="0079360E" w:rsidRPr="00E44524" w:rsidRDefault="0079360E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8483334" w14:textId="33594DD8" w:rsidR="0079360E" w:rsidRPr="00E44524" w:rsidRDefault="000D5C31" w:rsidP="0079360E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24748731" w14:textId="376E1D5A" w:rsidR="000D5C31" w:rsidRPr="00E44524" w:rsidRDefault="0032711D" w:rsidP="000D5C31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C# Einstieg</w:t>
            </w:r>
          </w:p>
          <w:p w14:paraId="380880FA" w14:textId="47A5E1DC" w:rsidR="00CF7376" w:rsidRDefault="0032711D" w:rsidP="000D5C31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Entwicklungsumgebung Visual Studio</w:t>
            </w:r>
          </w:p>
          <w:p w14:paraId="2C4403A3" w14:textId="77777777" w:rsidR="000D5C31" w:rsidRDefault="0032711D" w:rsidP="0032711D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Einstiegsaufgaben </w:t>
            </w:r>
            <w:r w:rsidRPr="009D1DBA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mit Besprechung</w:t>
            </w:r>
          </w:p>
          <w:p w14:paraId="335E78CC" w14:textId="21C95A38" w:rsidR="00D6208C" w:rsidRPr="0032711D" w:rsidRDefault="00D6208C" w:rsidP="0032711D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kleine Ideen</w:t>
            </w:r>
          </w:p>
        </w:tc>
        <w:tc>
          <w:tcPr>
            <w:tcW w:w="2240" w:type="dxa"/>
          </w:tcPr>
          <w:p w14:paraId="4A4CFE8E" w14:textId="77777777" w:rsidR="0079360E" w:rsidRPr="004E4616" w:rsidRDefault="0079360E" w:rsidP="0079360E">
            <w:pPr>
              <w:pStyle w:val="Titel3Neu"/>
            </w:pPr>
          </w:p>
          <w:p w14:paraId="2CA7BAF8" w14:textId="3D29198C" w:rsidR="000D5C31" w:rsidRDefault="000D5C31" w:rsidP="00CF7376">
            <w:pPr>
              <w:pStyle w:val="TabellentextAufzhlung"/>
            </w:pPr>
            <w:r>
              <w:t>Flipchart</w:t>
            </w:r>
          </w:p>
          <w:p w14:paraId="06CE5C44" w14:textId="14FF9945" w:rsidR="0079360E" w:rsidRPr="004E4616" w:rsidRDefault="000D5C31" w:rsidP="00CF7376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35B6458A" w14:textId="06E25EED" w:rsidR="000D5C31" w:rsidRPr="005D6A1A" w:rsidRDefault="000D5C31" w:rsidP="0079360E">
            <w:pPr>
              <w:spacing w:before="60" w:after="60" w:line="240" w:lineRule="auto"/>
              <w:ind w:left="720" w:hanging="720"/>
            </w:pPr>
          </w:p>
        </w:tc>
      </w:tr>
      <w:tr w:rsidR="00FA1A8C" w14:paraId="0493C986" w14:textId="77777777" w:rsidTr="00E44524">
        <w:tc>
          <w:tcPr>
            <w:tcW w:w="850" w:type="dxa"/>
            <w:shd w:val="clear" w:color="auto" w:fill="F2F2F2" w:themeFill="background1" w:themeFillShade="F2"/>
          </w:tcPr>
          <w:p w14:paraId="286EBA85" w14:textId="5DC9616C" w:rsidR="00FA1A8C" w:rsidRPr="00E44524" w:rsidRDefault="0032711D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10:00</w:t>
            </w:r>
            <w:r w:rsidR="00FA1A8C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3AF63FB5" w14:textId="54ED4DE0" w:rsidR="00FA1A8C" w:rsidRPr="00E44524" w:rsidRDefault="000D5C31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FA1A8C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13F6CFDC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E90DADF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1629A6CF" w14:textId="77777777" w:rsidR="00FA1A8C" w:rsidRPr="00E44524" w:rsidRDefault="00FA1A8C" w:rsidP="00FA1A8C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56F1082C" w14:textId="77777777" w:rsidR="00FA1A8C" w:rsidRPr="004E4616" w:rsidRDefault="00FA1A8C" w:rsidP="00FA1A8C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77D369EE" w14:textId="77777777" w:rsidR="00FA1A8C" w:rsidRPr="00085964" w:rsidRDefault="00FA1A8C" w:rsidP="00FA1A8C">
            <w:pPr>
              <w:spacing w:before="60" w:after="60" w:line="240" w:lineRule="auto"/>
              <w:ind w:left="720" w:hanging="720"/>
            </w:pPr>
          </w:p>
        </w:tc>
      </w:tr>
      <w:tr w:rsidR="000D5C31" w14:paraId="5310381E" w14:textId="77777777" w:rsidTr="000D5C31">
        <w:tc>
          <w:tcPr>
            <w:tcW w:w="850" w:type="dxa"/>
            <w:shd w:val="clear" w:color="auto" w:fill="auto"/>
          </w:tcPr>
          <w:p w14:paraId="5BF23871" w14:textId="77777777" w:rsidR="008D307B" w:rsidRPr="00E44524" w:rsidRDefault="008D307B" w:rsidP="008D307B">
            <w:pPr>
              <w:pStyle w:val="Titel3Neu"/>
              <w:rPr>
                <w:szCs w:val="21"/>
              </w:rPr>
            </w:pPr>
          </w:p>
          <w:p w14:paraId="6287A67C" w14:textId="4E22FBEE" w:rsidR="000D5C31" w:rsidRDefault="008D307B" w:rsidP="008D307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05</w:t>
            </w:r>
          </w:p>
        </w:tc>
        <w:tc>
          <w:tcPr>
            <w:tcW w:w="899" w:type="dxa"/>
            <w:shd w:val="clear" w:color="auto" w:fill="auto"/>
          </w:tcPr>
          <w:p w14:paraId="1D2C18BF" w14:textId="77777777" w:rsidR="008D307B" w:rsidRPr="00E44524" w:rsidRDefault="008D307B" w:rsidP="008D307B">
            <w:pPr>
              <w:pStyle w:val="Titel3Neu"/>
              <w:rPr>
                <w:szCs w:val="21"/>
              </w:rPr>
            </w:pPr>
          </w:p>
          <w:p w14:paraId="090AC655" w14:textId="2D4D52F7" w:rsidR="000D5C31" w:rsidRDefault="008D307B" w:rsidP="008D307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auto"/>
          </w:tcPr>
          <w:p w14:paraId="7D6751D7" w14:textId="77777777" w:rsidR="000D5C31" w:rsidRPr="00E44524" w:rsidRDefault="000D5C31" w:rsidP="00FA1A8C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auto"/>
          </w:tcPr>
          <w:p w14:paraId="7FBB9053" w14:textId="70AF43B2" w:rsidR="000D5C31" w:rsidRPr="00E44524" w:rsidRDefault="008D307B" w:rsidP="008D307B">
            <w:pPr>
              <w:tabs>
                <w:tab w:val="clear" w:pos="510"/>
                <w:tab w:val="left" w:pos="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  <w:shd w:val="clear" w:color="auto" w:fill="auto"/>
          </w:tcPr>
          <w:p w14:paraId="2F59CF11" w14:textId="598221B6" w:rsidR="008D307B" w:rsidRPr="00E44524" w:rsidRDefault="0032711D" w:rsidP="008D307B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Liste und Zahlenraten</w:t>
            </w:r>
          </w:p>
          <w:p w14:paraId="7EF52FDE" w14:textId="77777777" w:rsidR="000D5C31" w:rsidRDefault="008D307B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Aufgabe </w:t>
            </w:r>
            <w:r w:rsidR="0032711D">
              <w:rPr>
                <w:szCs w:val="21"/>
              </w:rPr>
              <w:t>Liste</w:t>
            </w:r>
          </w:p>
          <w:p w14:paraId="0F15C808" w14:textId="77777777" w:rsidR="0032711D" w:rsidRDefault="0032711D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Aufgabe Zahlenraten</w:t>
            </w:r>
          </w:p>
          <w:p w14:paraId="599CBDA8" w14:textId="533509EC" w:rsidR="0032711D" w:rsidRPr="00B0504C" w:rsidRDefault="0032711D" w:rsidP="00B0504C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Applikation ausprobieren</w:t>
            </w:r>
          </w:p>
        </w:tc>
        <w:tc>
          <w:tcPr>
            <w:tcW w:w="2240" w:type="dxa"/>
            <w:shd w:val="clear" w:color="auto" w:fill="auto"/>
          </w:tcPr>
          <w:p w14:paraId="25B35A83" w14:textId="77777777" w:rsidR="008D307B" w:rsidRPr="004E4616" w:rsidRDefault="008D307B" w:rsidP="008D307B">
            <w:pPr>
              <w:pStyle w:val="Titel3Neu"/>
            </w:pPr>
          </w:p>
          <w:p w14:paraId="6D24B975" w14:textId="794EFD3B" w:rsidR="00B0504C" w:rsidRPr="004E4616" w:rsidRDefault="008D307B" w:rsidP="00B0504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  <w:shd w:val="clear" w:color="auto" w:fill="auto"/>
          </w:tcPr>
          <w:p w14:paraId="491E09C7" w14:textId="7AA31B60" w:rsidR="0032711D" w:rsidRPr="00085964" w:rsidRDefault="0032711D" w:rsidP="0032711D">
            <w:pPr>
              <w:spacing w:before="60" w:after="60" w:line="240" w:lineRule="auto"/>
              <w:ind w:left="720" w:hanging="720"/>
            </w:pPr>
          </w:p>
          <w:p w14:paraId="34EBBF22" w14:textId="356070C2" w:rsidR="008D307B" w:rsidRPr="00085964" w:rsidRDefault="008D307B" w:rsidP="00FA1A8C">
            <w:pPr>
              <w:spacing w:before="60" w:after="60" w:line="240" w:lineRule="auto"/>
              <w:ind w:left="720" w:hanging="720"/>
            </w:pPr>
          </w:p>
        </w:tc>
      </w:tr>
      <w:tr w:rsidR="008D307B" w:rsidRPr="00085964" w14:paraId="1F64778E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1A1974A9" w14:textId="26DB1AD9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  <w:r>
              <w:t>1</w:t>
            </w:r>
            <w:r w:rsidR="0028355A">
              <w:t>1</w:t>
            </w:r>
            <w:r>
              <w:t>:</w:t>
            </w:r>
            <w:r w:rsidR="0028355A">
              <w:t>45</w:t>
            </w:r>
            <w: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D9D4997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761D09A8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3087022" w14:textId="77777777" w:rsidR="008D307B" w:rsidRPr="00085964" w:rsidRDefault="008D307B" w:rsidP="00D22F1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05C2BD2B" w14:textId="77777777" w:rsidR="008D307B" w:rsidRPr="009C5BE9" w:rsidRDefault="008D307B" w:rsidP="00D22F1A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1ADFD4EB" w14:textId="77777777" w:rsidR="008D307B" w:rsidRPr="004E4616" w:rsidRDefault="008D307B" w:rsidP="00D22F1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7F7FAFD" w14:textId="77777777" w:rsidR="008D307B" w:rsidRPr="00085964" w:rsidRDefault="008D307B" w:rsidP="00D22F1A">
            <w:pPr>
              <w:spacing w:before="60" w:after="60" w:line="240" w:lineRule="auto"/>
              <w:ind w:left="720" w:hanging="720"/>
            </w:pPr>
          </w:p>
        </w:tc>
      </w:tr>
      <w:tr w:rsidR="0028355A" w14:paraId="109069A0" w14:textId="77777777" w:rsidTr="00D22F1A">
        <w:tc>
          <w:tcPr>
            <w:tcW w:w="850" w:type="dxa"/>
            <w:shd w:val="clear" w:color="auto" w:fill="auto"/>
          </w:tcPr>
          <w:p w14:paraId="00F3FDB3" w14:textId="77777777" w:rsidR="0028355A" w:rsidRPr="00E44524" w:rsidRDefault="0028355A" w:rsidP="00D22F1A">
            <w:pPr>
              <w:pStyle w:val="Titel3Neu"/>
              <w:rPr>
                <w:szCs w:val="21"/>
              </w:rPr>
            </w:pPr>
          </w:p>
          <w:p w14:paraId="2B585AAD" w14:textId="76786F43" w:rsidR="0028355A" w:rsidRDefault="0028355A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45</w:t>
            </w:r>
          </w:p>
        </w:tc>
        <w:tc>
          <w:tcPr>
            <w:tcW w:w="899" w:type="dxa"/>
            <w:shd w:val="clear" w:color="auto" w:fill="auto"/>
          </w:tcPr>
          <w:p w14:paraId="779B5D7C" w14:textId="77777777" w:rsidR="0028355A" w:rsidRPr="00E44524" w:rsidRDefault="0028355A" w:rsidP="00D22F1A">
            <w:pPr>
              <w:pStyle w:val="Titel3Neu"/>
              <w:rPr>
                <w:szCs w:val="21"/>
              </w:rPr>
            </w:pPr>
          </w:p>
          <w:p w14:paraId="1E5E640F" w14:textId="68EC4030" w:rsidR="0028355A" w:rsidRDefault="0032711D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28355A">
              <w:rPr>
                <w:sz w:val="21"/>
                <w:szCs w:val="21"/>
              </w:rPr>
              <w:t>0</w:t>
            </w:r>
            <w:r w:rsidR="0028355A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auto"/>
          </w:tcPr>
          <w:p w14:paraId="26315503" w14:textId="77777777" w:rsidR="0028355A" w:rsidRPr="00E44524" w:rsidRDefault="0028355A" w:rsidP="00D22F1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auto"/>
          </w:tcPr>
          <w:p w14:paraId="4D972B75" w14:textId="707D02D3" w:rsidR="0028355A" w:rsidRPr="00E44524" w:rsidRDefault="0032711D" w:rsidP="00D22F1A">
            <w:pPr>
              <w:tabs>
                <w:tab w:val="clear" w:pos="510"/>
                <w:tab w:val="left" w:pos="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  <w:shd w:val="clear" w:color="auto" w:fill="auto"/>
          </w:tcPr>
          <w:p w14:paraId="3B6AF967" w14:textId="5341BE2D" w:rsidR="0028355A" w:rsidRPr="00E44524" w:rsidRDefault="0028355A" w:rsidP="00D22F1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</w:t>
            </w:r>
            <w:r w:rsidR="0032711D">
              <w:rPr>
                <w:szCs w:val="21"/>
              </w:rPr>
              <w:t>n besprechen</w:t>
            </w:r>
          </w:p>
          <w:p w14:paraId="5584974F" w14:textId="77777777" w:rsidR="0028355A" w:rsidRDefault="0028355A" w:rsidP="0028355A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 xml:space="preserve">Aufgabe </w:t>
            </w:r>
            <w:r w:rsidR="0032711D">
              <w:rPr>
                <w:szCs w:val="21"/>
              </w:rPr>
              <w:t>Liste und Zahlenraten</w:t>
            </w:r>
          </w:p>
          <w:p w14:paraId="0C56BA90" w14:textId="7498D5C6" w:rsidR="009D6EC8" w:rsidRPr="0028355A" w:rsidRDefault="009D6EC8" w:rsidP="0028355A">
            <w:pPr>
              <w:pStyle w:val="TabellentextAufzhlung"/>
              <w:rPr>
                <w:szCs w:val="21"/>
              </w:rPr>
            </w:pPr>
            <w:r>
              <w:rPr>
                <w:szCs w:val="21"/>
              </w:rPr>
              <w:t>Eigene Applikationen anschauen</w:t>
            </w:r>
          </w:p>
        </w:tc>
        <w:tc>
          <w:tcPr>
            <w:tcW w:w="2240" w:type="dxa"/>
            <w:shd w:val="clear" w:color="auto" w:fill="auto"/>
          </w:tcPr>
          <w:p w14:paraId="036D5546" w14:textId="77777777" w:rsidR="00B0504C" w:rsidRPr="004E4616" w:rsidRDefault="00B0504C" w:rsidP="00B0504C">
            <w:pPr>
              <w:pStyle w:val="Titel3Neu"/>
            </w:pPr>
          </w:p>
          <w:p w14:paraId="3BE11F77" w14:textId="01272884" w:rsidR="0028355A" w:rsidRPr="004E4616" w:rsidRDefault="0028355A" w:rsidP="00B0504C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  <w:shd w:val="clear" w:color="auto" w:fill="auto"/>
          </w:tcPr>
          <w:p w14:paraId="21E60667" w14:textId="03E6C253" w:rsidR="0028355A" w:rsidRPr="00085964" w:rsidRDefault="0028355A" w:rsidP="00D22F1A">
            <w:pPr>
              <w:spacing w:before="60" w:after="60" w:line="240" w:lineRule="auto"/>
              <w:ind w:left="720" w:hanging="720"/>
            </w:pPr>
          </w:p>
        </w:tc>
      </w:tr>
      <w:bookmarkEnd w:id="1"/>
    </w:tbl>
    <w:p w14:paraId="34A6C91C" w14:textId="77777777" w:rsidR="00C0267C" w:rsidRDefault="00C0267C">
      <w:r>
        <w:rPr>
          <w:b/>
          <w:bCs/>
        </w:rPr>
        <w:br w:type="page"/>
      </w:r>
    </w:p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11334" w14:paraId="275A8E05" w14:textId="77777777" w:rsidTr="0079360E">
        <w:tc>
          <w:tcPr>
            <w:tcW w:w="850" w:type="dxa"/>
          </w:tcPr>
          <w:p w14:paraId="7D7E102F" w14:textId="77777777" w:rsidR="00111334" w:rsidRDefault="00111334" w:rsidP="00111334">
            <w:pPr>
              <w:pStyle w:val="Titel3Neu"/>
            </w:pPr>
          </w:p>
          <w:p w14:paraId="683FD32F" w14:textId="6443D478" w:rsidR="0011133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12:55</w:t>
            </w:r>
          </w:p>
        </w:tc>
        <w:tc>
          <w:tcPr>
            <w:tcW w:w="899" w:type="dxa"/>
          </w:tcPr>
          <w:p w14:paraId="73959281" w14:textId="77777777" w:rsidR="00111334" w:rsidRDefault="00111334" w:rsidP="00111334">
            <w:pPr>
              <w:pStyle w:val="Titel3Neu"/>
            </w:pPr>
          </w:p>
          <w:p w14:paraId="4C22564C" w14:textId="033B3769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20</w:t>
            </w:r>
            <w:r w:rsidRPr="00085964">
              <w:t>'</w:t>
            </w:r>
          </w:p>
        </w:tc>
        <w:tc>
          <w:tcPr>
            <w:tcW w:w="1536" w:type="dxa"/>
          </w:tcPr>
          <w:p w14:paraId="5C559021" w14:textId="77777777" w:rsidR="00111334" w:rsidRDefault="00111334" w:rsidP="00111334">
            <w:pPr>
              <w:pStyle w:val="Titel3Neu"/>
            </w:pPr>
          </w:p>
          <w:p w14:paraId="598718C1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</w:pPr>
          </w:p>
        </w:tc>
        <w:tc>
          <w:tcPr>
            <w:tcW w:w="1580" w:type="dxa"/>
          </w:tcPr>
          <w:p w14:paraId="4891D4A6" w14:textId="1D33AEBA" w:rsidR="00111334" w:rsidRPr="00A95B3C" w:rsidRDefault="00111334" w:rsidP="00111334">
            <w:pPr>
              <w:tabs>
                <w:tab w:val="clear" w:pos="510"/>
              </w:tabs>
              <w:spacing w:before="60" w:after="60" w:line="240" w:lineRule="auto"/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1C83DDA2" w14:textId="5C912C14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Einstieg Klassen, Methoden, Variablen, Vererbung, Abstrakt, Interface</w:t>
            </w:r>
          </w:p>
          <w:p w14:paraId="33E9F773" w14:textId="62C2E00C" w:rsidR="00111334" w:rsidRPr="009D6EC8" w:rsidRDefault="00111334" w:rsidP="00111334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18AB78C8" w14:textId="77777777" w:rsidR="00111334" w:rsidRPr="004E4616" w:rsidRDefault="00111334" w:rsidP="00111334">
            <w:pPr>
              <w:pStyle w:val="Titel3Neu"/>
            </w:pPr>
          </w:p>
          <w:p w14:paraId="2082F4E0" w14:textId="77777777" w:rsidR="00111334" w:rsidRDefault="00111334" w:rsidP="00111334">
            <w:pPr>
              <w:pStyle w:val="TabellentextAufzhlung"/>
            </w:pPr>
            <w:r>
              <w:t>PC / Entwicklungsumgebung</w:t>
            </w:r>
          </w:p>
          <w:p w14:paraId="26C5C2F9" w14:textId="7E837EB5" w:rsidR="00111334" w:rsidRPr="004E4616" w:rsidRDefault="00111334" w:rsidP="00111334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7BA5EBF8" w14:textId="0465A304" w:rsidR="00111334" w:rsidRPr="005D6A1A" w:rsidRDefault="00111334" w:rsidP="00111334">
            <w:pPr>
              <w:pStyle w:val="TextNeu"/>
            </w:pPr>
          </w:p>
        </w:tc>
      </w:tr>
      <w:tr w:rsidR="00111334" w:rsidRPr="00085964" w14:paraId="09578B57" w14:textId="77777777" w:rsidTr="0079360E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8153460" w14:textId="77777777" w:rsidR="00111334" w:rsidRDefault="00111334" w:rsidP="00111334">
            <w:pPr>
              <w:pStyle w:val="Titel3Neu"/>
            </w:pPr>
          </w:p>
          <w:p w14:paraId="708733C8" w14:textId="74BD787B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13:15</w:t>
            </w:r>
          </w:p>
        </w:tc>
        <w:tc>
          <w:tcPr>
            <w:tcW w:w="899" w:type="dxa"/>
          </w:tcPr>
          <w:p w14:paraId="0DDA6D34" w14:textId="77777777" w:rsidR="00111334" w:rsidRDefault="00111334" w:rsidP="00111334">
            <w:pPr>
              <w:pStyle w:val="Titel3Neu"/>
            </w:pPr>
          </w:p>
          <w:p w14:paraId="0F9C2CF3" w14:textId="12943296" w:rsidR="00111334" w:rsidRPr="00085964" w:rsidRDefault="00111334" w:rsidP="00111334">
            <w:pPr>
              <w:spacing w:before="60" w:after="60" w:line="240" w:lineRule="auto"/>
              <w:ind w:left="720" w:hanging="720"/>
              <w:jc w:val="right"/>
            </w:pPr>
            <w:r>
              <w:t>30</w:t>
            </w:r>
            <w:r w:rsidRPr="00085964">
              <w:t>'</w:t>
            </w:r>
          </w:p>
        </w:tc>
        <w:tc>
          <w:tcPr>
            <w:tcW w:w="1536" w:type="dxa"/>
          </w:tcPr>
          <w:p w14:paraId="75751D92" w14:textId="77777777" w:rsidR="00111334" w:rsidRDefault="00111334" w:rsidP="00111334">
            <w:pPr>
              <w:pStyle w:val="Titel3Neu"/>
            </w:pPr>
          </w:p>
          <w:p w14:paraId="28FC6C31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133C4DFA" w14:textId="63729A7D" w:rsidR="00111334" w:rsidRPr="008E4B48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</w:t>
            </w:r>
          </w:p>
        </w:tc>
        <w:tc>
          <w:tcPr>
            <w:tcW w:w="6333" w:type="dxa"/>
          </w:tcPr>
          <w:p w14:paraId="2D1E45D7" w14:textId="3E54DDC6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Klassen,Methoden,Variablen</w:t>
            </w:r>
          </w:p>
          <w:p w14:paraId="02377B58" w14:textId="44D3DB44" w:rsidR="00111334" w:rsidRPr="00822736" w:rsidRDefault="00111334" w:rsidP="00111334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 zu Klassen Methoden und Variablen lösen</w:t>
            </w:r>
          </w:p>
        </w:tc>
        <w:tc>
          <w:tcPr>
            <w:tcW w:w="2240" w:type="dxa"/>
          </w:tcPr>
          <w:p w14:paraId="6A10C380" w14:textId="77777777" w:rsidR="00111334" w:rsidRPr="004E4616" w:rsidRDefault="00111334" w:rsidP="00111334">
            <w:pPr>
              <w:pStyle w:val="Titel3Neu"/>
            </w:pPr>
          </w:p>
          <w:p w14:paraId="431A56A6" w14:textId="188A7B98" w:rsidR="00111334" w:rsidRPr="004E4616" w:rsidRDefault="00111334" w:rsidP="00111334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5DBF2767" w14:textId="4A2B8DAB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5DF9A940" w14:textId="77777777" w:rsidTr="0079360E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7E8931D0" w14:textId="41DA3F63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13:45</w:t>
            </w:r>
          </w:p>
        </w:tc>
        <w:tc>
          <w:tcPr>
            <w:tcW w:w="899" w:type="dxa"/>
          </w:tcPr>
          <w:p w14:paraId="7048F504" w14:textId="0A6133CC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39EC8F6B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346C42D" w14:textId="0F6FFECB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Besprechung</w:t>
            </w:r>
          </w:p>
        </w:tc>
        <w:tc>
          <w:tcPr>
            <w:tcW w:w="6333" w:type="dxa"/>
          </w:tcPr>
          <w:p w14:paraId="0970581A" w14:textId="1ECB6419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Aufgabenbesprechung</w:t>
            </w:r>
          </w:p>
          <w:p w14:paraId="751C4E63" w14:textId="7149E2A9" w:rsidR="00111334" w:rsidRPr="008C4773" w:rsidRDefault="00111334" w:rsidP="00111334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 besprechen und Lösungsvorschläge teilen</w:t>
            </w:r>
          </w:p>
        </w:tc>
        <w:tc>
          <w:tcPr>
            <w:tcW w:w="2240" w:type="dxa"/>
          </w:tcPr>
          <w:p w14:paraId="1FDF7E53" w14:textId="77777777" w:rsidR="00111334" w:rsidRPr="004E4616" w:rsidRDefault="00111334" w:rsidP="00111334">
            <w:pPr>
              <w:pStyle w:val="Titel3Neu"/>
            </w:pPr>
          </w:p>
          <w:p w14:paraId="13478F11" w14:textId="557EE406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Beamer</w:t>
            </w:r>
          </w:p>
        </w:tc>
        <w:tc>
          <w:tcPr>
            <w:tcW w:w="879" w:type="dxa"/>
          </w:tcPr>
          <w:p w14:paraId="3B484130" w14:textId="5F77723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12858F41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7588EC58" w14:textId="4F6B739C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13:55</w:t>
            </w:r>
          </w:p>
        </w:tc>
        <w:tc>
          <w:tcPr>
            <w:tcW w:w="899" w:type="dxa"/>
          </w:tcPr>
          <w:p w14:paraId="20DFD984" w14:textId="2AD13527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46A86602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55E3863" w14:textId="63DD0516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Programmiergrundlagen</w:t>
            </w:r>
          </w:p>
        </w:tc>
        <w:tc>
          <w:tcPr>
            <w:tcW w:w="6333" w:type="dxa"/>
          </w:tcPr>
          <w:p w14:paraId="4AA609C0" w14:textId="6D453DC0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Vererbung</w:t>
            </w:r>
          </w:p>
          <w:p w14:paraId="11CC84C7" w14:textId="41BEE45B" w:rsidR="00111334" w:rsidRPr="001D5E08" w:rsidRDefault="00111334" w:rsidP="00111334">
            <w:pPr>
              <w:pStyle w:val="TabellentextAufzhlung"/>
              <w:ind w:left="277" w:hanging="277"/>
            </w:pPr>
            <w:r>
              <w:rPr>
                <w:szCs w:val="21"/>
              </w:rPr>
              <w:t>Aufgabe Vererbung lösen</w:t>
            </w:r>
          </w:p>
        </w:tc>
        <w:tc>
          <w:tcPr>
            <w:tcW w:w="2240" w:type="dxa"/>
          </w:tcPr>
          <w:p w14:paraId="6E0E77E5" w14:textId="77777777" w:rsidR="00111334" w:rsidRPr="004E4616" w:rsidRDefault="00111334" w:rsidP="00111334">
            <w:pPr>
              <w:pStyle w:val="Titel3Neu"/>
            </w:pPr>
          </w:p>
          <w:p w14:paraId="3C1A6F79" w14:textId="0C512240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5D33425B" w14:textId="5E5E372C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3A785C09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253E41D" w14:textId="09FB5B8B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14:35</w:t>
            </w:r>
          </w:p>
        </w:tc>
        <w:tc>
          <w:tcPr>
            <w:tcW w:w="899" w:type="dxa"/>
          </w:tcPr>
          <w:p w14:paraId="276300C2" w14:textId="4193E443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10’</w:t>
            </w:r>
          </w:p>
        </w:tc>
        <w:tc>
          <w:tcPr>
            <w:tcW w:w="1536" w:type="dxa"/>
          </w:tcPr>
          <w:p w14:paraId="1C20CC40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31486873" w14:textId="77777777" w:rsidR="0011133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1DBDC45" w14:textId="121FA6BE" w:rsidR="0011133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Vererbung besprechen</w:t>
            </w:r>
          </w:p>
        </w:tc>
        <w:tc>
          <w:tcPr>
            <w:tcW w:w="2240" w:type="dxa"/>
          </w:tcPr>
          <w:p w14:paraId="2A9E0A66" w14:textId="0C2346DE" w:rsidR="00111334" w:rsidRPr="004E4616" w:rsidRDefault="00111334" w:rsidP="00111334">
            <w:pPr>
              <w:pStyle w:val="Titel3Neu"/>
            </w:pPr>
            <w:r>
              <w:t>Beamer</w:t>
            </w:r>
          </w:p>
        </w:tc>
        <w:tc>
          <w:tcPr>
            <w:tcW w:w="879" w:type="dxa"/>
          </w:tcPr>
          <w:p w14:paraId="0C01C1E6" w14:textId="7777777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14:paraId="2A3753D0" w14:textId="77777777" w:rsidTr="00B434DF">
        <w:tc>
          <w:tcPr>
            <w:tcW w:w="850" w:type="dxa"/>
            <w:shd w:val="clear" w:color="auto" w:fill="F2F2F2" w:themeFill="background1" w:themeFillShade="F2"/>
          </w:tcPr>
          <w:p w14:paraId="21B68AD1" w14:textId="28BAEF73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14:45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2F830FD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67C5B89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BD079E6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7E1524E" w14:textId="77777777" w:rsidR="00111334" w:rsidRPr="00E44524" w:rsidRDefault="00111334" w:rsidP="00111334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A1F6DCD" w14:textId="77777777" w:rsidR="00111334" w:rsidRPr="004E4616" w:rsidRDefault="00111334" w:rsidP="00111334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2C427CB" w14:textId="77777777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725F30DA" w14:textId="77777777" w:rsidTr="00D22F1A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28D55D33" w14:textId="676E5E5F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15:05</w:t>
            </w:r>
          </w:p>
        </w:tc>
        <w:tc>
          <w:tcPr>
            <w:tcW w:w="899" w:type="dxa"/>
          </w:tcPr>
          <w:p w14:paraId="1C6523EE" w14:textId="4E8AA01D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6F200FFD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3C125565" w14:textId="202ADE83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2662E088" w14:textId="10963C0F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Abstrakt</w:t>
            </w:r>
          </w:p>
          <w:p w14:paraId="227A7049" w14:textId="74C0E8E7" w:rsidR="00111334" w:rsidRPr="001D5E08" w:rsidRDefault="00111334" w:rsidP="00111334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</w:p>
        </w:tc>
        <w:tc>
          <w:tcPr>
            <w:tcW w:w="2240" w:type="dxa"/>
          </w:tcPr>
          <w:p w14:paraId="4E32575E" w14:textId="77777777" w:rsidR="00111334" w:rsidRPr="004E4616" w:rsidRDefault="00111334" w:rsidP="00111334">
            <w:pPr>
              <w:pStyle w:val="Titel3Neu"/>
            </w:pPr>
          </w:p>
          <w:p w14:paraId="7C4E897C" w14:textId="193B2041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6BFD602B" w14:textId="27A6F9DE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45BF2D4B" w14:textId="77777777" w:rsidTr="00B434DF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CAF7D71" w14:textId="6BD210F9" w:rsidR="00111334" w:rsidRPr="001D5E08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15:35</w:t>
            </w:r>
          </w:p>
        </w:tc>
        <w:tc>
          <w:tcPr>
            <w:tcW w:w="899" w:type="dxa"/>
          </w:tcPr>
          <w:p w14:paraId="436C084E" w14:textId="7015DA24" w:rsidR="00111334" w:rsidRPr="0079360E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30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2877147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1117B92" w14:textId="08617E75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109079C5" w14:textId="1845BC50" w:rsidR="00111334" w:rsidRPr="00E44524" w:rsidRDefault="00111334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 Interface</w:t>
            </w:r>
          </w:p>
          <w:p w14:paraId="146E8803" w14:textId="27B3D57D" w:rsidR="00111334" w:rsidRPr="001D5E08" w:rsidRDefault="00111334" w:rsidP="00111334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</w:p>
        </w:tc>
        <w:tc>
          <w:tcPr>
            <w:tcW w:w="2240" w:type="dxa"/>
          </w:tcPr>
          <w:p w14:paraId="717A73A8" w14:textId="77777777" w:rsidR="00111334" w:rsidRPr="004E4616" w:rsidRDefault="00111334" w:rsidP="00111334">
            <w:pPr>
              <w:pStyle w:val="Titel3Neu"/>
            </w:pPr>
          </w:p>
          <w:p w14:paraId="01B3EF71" w14:textId="77777777" w:rsidR="00111334" w:rsidRDefault="00111334" w:rsidP="00111334">
            <w:pPr>
              <w:pStyle w:val="TabellentextAufzhlung"/>
            </w:pPr>
            <w:r>
              <w:t>PC / Entwicklungsumgebung</w:t>
            </w:r>
          </w:p>
          <w:p w14:paraId="0039BCCA" w14:textId="6EF57BD1" w:rsidR="00111334" w:rsidRPr="000A24CA" w:rsidRDefault="00111334" w:rsidP="00111334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Beamer</w:t>
            </w:r>
          </w:p>
        </w:tc>
        <w:tc>
          <w:tcPr>
            <w:tcW w:w="879" w:type="dxa"/>
          </w:tcPr>
          <w:p w14:paraId="3C55E1AB" w14:textId="4BCC8EEB" w:rsidR="00111334" w:rsidRPr="00085964" w:rsidRDefault="00111334" w:rsidP="00111334">
            <w:pPr>
              <w:spacing w:before="60" w:after="60" w:line="240" w:lineRule="auto"/>
              <w:ind w:left="720" w:hanging="720"/>
            </w:pPr>
          </w:p>
        </w:tc>
      </w:tr>
      <w:tr w:rsidR="00111334" w:rsidRPr="00085964" w14:paraId="154102CD" w14:textId="77777777" w:rsidTr="00B434DF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4420AC5" w14:textId="7EE0A315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16:05</w:t>
            </w:r>
          </w:p>
        </w:tc>
        <w:tc>
          <w:tcPr>
            <w:tcW w:w="899" w:type="dxa"/>
          </w:tcPr>
          <w:p w14:paraId="04A40CB9" w14:textId="7F17F58E" w:rsidR="00111334" w:rsidRDefault="00111334" w:rsidP="00111334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25’</w:t>
            </w:r>
          </w:p>
        </w:tc>
        <w:tc>
          <w:tcPr>
            <w:tcW w:w="1536" w:type="dxa"/>
          </w:tcPr>
          <w:p w14:paraId="2488D0ED" w14:textId="77777777" w:rsidR="00111334" w:rsidRPr="0008596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FC3E506" w14:textId="05C1BEC9" w:rsidR="00111334" w:rsidRDefault="00111334" w:rsidP="00111334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935D141" w14:textId="3D3BD598" w:rsidR="00111334" w:rsidRDefault="00A32045" w:rsidP="00111334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Aufgaben besprechen und Zeit zum nochmals alles anschauen</w:t>
            </w:r>
          </w:p>
        </w:tc>
        <w:tc>
          <w:tcPr>
            <w:tcW w:w="2240" w:type="dxa"/>
          </w:tcPr>
          <w:p w14:paraId="70A95552" w14:textId="77777777" w:rsidR="00111334" w:rsidRPr="004E4616" w:rsidRDefault="00111334" w:rsidP="00111334">
            <w:pPr>
              <w:pStyle w:val="Titel3Neu"/>
            </w:pPr>
          </w:p>
        </w:tc>
        <w:tc>
          <w:tcPr>
            <w:tcW w:w="879" w:type="dxa"/>
          </w:tcPr>
          <w:p w14:paraId="2B3B1929" w14:textId="77777777" w:rsidR="00111334" w:rsidRDefault="00111334" w:rsidP="00111334">
            <w:pPr>
              <w:spacing w:before="60" w:after="60" w:line="240" w:lineRule="auto"/>
              <w:ind w:left="720" w:hanging="720"/>
            </w:pPr>
          </w:p>
        </w:tc>
      </w:tr>
    </w:tbl>
    <w:p w14:paraId="26910A8F" w14:textId="56B2CAA2" w:rsidR="0079360E" w:rsidRPr="00AF3573" w:rsidRDefault="000A24CA" w:rsidP="00AF3573">
      <w:r>
        <w:rPr>
          <w:b/>
          <w:bCs/>
        </w:rPr>
        <w:br w:type="page"/>
      </w:r>
    </w:p>
    <w:p w14:paraId="254EDD0D" w14:textId="77777777" w:rsidR="001E4437" w:rsidRDefault="004E46F2" w:rsidP="004E46F2">
      <w:pPr>
        <w:pStyle w:val="Titel2Neu"/>
      </w:pPr>
      <w:r>
        <w:lastRenderedPageBreak/>
        <w:tab/>
      </w:r>
      <w:r w:rsidR="001E4437">
        <w:tab/>
        <w:t>2. Tag</w:t>
      </w:r>
    </w:p>
    <w:p w14:paraId="5D83120A" w14:textId="77777777" w:rsidR="001E4437" w:rsidRDefault="001E4437" w:rsidP="001E443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11055C45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50E8BE9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5A1A41F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3C62404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2049CF6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4AA728F7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09DB778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438644A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120CF4" w14:paraId="75C7E04F" w14:textId="77777777" w:rsidTr="005E5067">
        <w:tc>
          <w:tcPr>
            <w:tcW w:w="850" w:type="dxa"/>
          </w:tcPr>
          <w:p w14:paraId="15B1781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459E174" w14:textId="70523C1E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DF2B2A"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172AEEB8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514B892" w14:textId="0A132D07" w:rsidR="00120CF4" w:rsidRPr="00E44524" w:rsidRDefault="008C4773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6F9ADED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39244BA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DCFB32" w14:textId="36DA0A33" w:rsidR="00120CF4" w:rsidRPr="00E44524" w:rsidRDefault="00B434DF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21FFA1A1" w14:textId="77777777" w:rsidR="00120CF4" w:rsidRDefault="00B434DF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1 zusammenfassen</w:t>
            </w:r>
          </w:p>
          <w:p w14:paraId="6E31C41F" w14:textId="6B9DAEF2" w:rsidR="004718D1" w:rsidRPr="006D6ADB" w:rsidRDefault="008C4773" w:rsidP="004718D1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C# Einstieg</w:t>
            </w:r>
          </w:p>
          <w:p w14:paraId="599D73AC" w14:textId="0E697E2E" w:rsidR="00B8741C" w:rsidRPr="00B434DF" w:rsidRDefault="008C4773" w:rsidP="008C4773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  <w:r>
              <w:rPr>
                <w:szCs w:val="21"/>
              </w:rPr>
              <w:t>Vererbung usw.</w:t>
            </w:r>
          </w:p>
        </w:tc>
        <w:tc>
          <w:tcPr>
            <w:tcW w:w="2240" w:type="dxa"/>
          </w:tcPr>
          <w:p w14:paraId="5AF8B529" w14:textId="77777777" w:rsidR="004718D1" w:rsidRPr="004E4616" w:rsidRDefault="004718D1" w:rsidP="004718D1">
            <w:pPr>
              <w:pStyle w:val="Titel3Neu"/>
            </w:pPr>
          </w:p>
          <w:p w14:paraId="0E0983B9" w14:textId="27023809" w:rsidR="004718D1" w:rsidRDefault="004718D1" w:rsidP="004718D1">
            <w:pPr>
              <w:pStyle w:val="TabellentextAufzhlung"/>
            </w:pPr>
            <w:r>
              <w:t>Flipchart</w:t>
            </w:r>
          </w:p>
          <w:p w14:paraId="086B6468" w14:textId="47B1E0CA" w:rsidR="00120CF4" w:rsidRPr="004E4616" w:rsidRDefault="004718D1" w:rsidP="004718D1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1AF791DF" w14:textId="77777777" w:rsidR="00120CF4" w:rsidRPr="005D6A1A" w:rsidRDefault="00120CF4" w:rsidP="005E5067">
            <w:pPr>
              <w:pStyle w:val="Titel3Neu"/>
            </w:pPr>
          </w:p>
          <w:p w14:paraId="26A3D24F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0F85895E" w14:textId="77777777" w:rsidTr="005E5067">
        <w:tc>
          <w:tcPr>
            <w:tcW w:w="850" w:type="dxa"/>
          </w:tcPr>
          <w:p w14:paraId="0FF53F12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4E815F7E" w14:textId="07E4F5CF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DF2B2A">
              <w:rPr>
                <w:sz w:val="21"/>
                <w:szCs w:val="21"/>
              </w:rPr>
              <w:t>:</w:t>
            </w:r>
            <w:r w:rsidR="008C4773">
              <w:rPr>
                <w:sz w:val="21"/>
                <w:szCs w:val="21"/>
              </w:rPr>
              <w:t>50</w:t>
            </w:r>
          </w:p>
        </w:tc>
        <w:tc>
          <w:tcPr>
            <w:tcW w:w="899" w:type="dxa"/>
          </w:tcPr>
          <w:p w14:paraId="54394954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34BEEC37" w14:textId="4464BB34" w:rsidR="00120CF4" w:rsidRPr="00E44524" w:rsidRDefault="00230982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C25598">
              <w:rPr>
                <w:sz w:val="21"/>
                <w:szCs w:val="21"/>
              </w:rPr>
              <w:t>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B78C583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33DE9AB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939E5A3" w14:textId="07934873" w:rsidR="00120CF4" w:rsidRPr="00E44524" w:rsidRDefault="004718D1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Grundlagen</w:t>
            </w:r>
          </w:p>
        </w:tc>
        <w:tc>
          <w:tcPr>
            <w:tcW w:w="6333" w:type="dxa"/>
          </w:tcPr>
          <w:p w14:paraId="3D2B97FA" w14:textId="4F3D6ACE" w:rsidR="00120CF4" w:rsidRPr="00E44524" w:rsidRDefault="008C4773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</w:t>
            </w:r>
          </w:p>
          <w:p w14:paraId="0802B2FA" w14:textId="77777777" w:rsidR="004718D1" w:rsidRDefault="008C4773" w:rsidP="008C477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Was ist LINQ?</w:t>
            </w:r>
          </w:p>
          <w:p w14:paraId="4C7222AB" w14:textId="40DF80A2" w:rsidR="00230982" w:rsidRPr="008C4773" w:rsidRDefault="00230982" w:rsidP="008C477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Befehle Recherchieren(20min) Kurz Präsentieren mit einem Beispiel</w:t>
            </w:r>
          </w:p>
        </w:tc>
        <w:tc>
          <w:tcPr>
            <w:tcW w:w="2240" w:type="dxa"/>
          </w:tcPr>
          <w:p w14:paraId="51A8D396" w14:textId="77777777" w:rsidR="00120CF4" w:rsidRPr="004E4616" w:rsidRDefault="00120CF4" w:rsidP="005E5067">
            <w:pPr>
              <w:pStyle w:val="Titel3Neu"/>
            </w:pPr>
          </w:p>
          <w:p w14:paraId="54C9F6AF" w14:textId="77777777" w:rsidR="00120CF4" w:rsidRDefault="00120CF4" w:rsidP="005E5067">
            <w:pPr>
              <w:pStyle w:val="TabellentextAufzhlung"/>
            </w:pPr>
            <w:r>
              <w:t>Flipchart</w:t>
            </w:r>
          </w:p>
          <w:p w14:paraId="63098591" w14:textId="77777777" w:rsidR="00120CF4" w:rsidRPr="004E4616" w:rsidRDefault="00120CF4" w:rsidP="005E5067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210D1FB1" w14:textId="55FED9AA" w:rsidR="004718D1" w:rsidRPr="005D6A1A" w:rsidRDefault="004718D1" w:rsidP="004718D1">
            <w:pPr>
              <w:spacing w:before="60" w:after="60" w:line="240" w:lineRule="auto"/>
            </w:pPr>
          </w:p>
        </w:tc>
      </w:tr>
      <w:tr w:rsidR="00120CF4" w14:paraId="12C5D5AF" w14:textId="77777777" w:rsidTr="005E5067">
        <w:tc>
          <w:tcPr>
            <w:tcW w:w="850" w:type="dxa"/>
          </w:tcPr>
          <w:p w14:paraId="10F39A3E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C70EDC0" w14:textId="1632151C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09:</w:t>
            </w:r>
            <w:r w:rsidR="00230982">
              <w:rPr>
                <w:sz w:val="21"/>
                <w:szCs w:val="21"/>
              </w:rPr>
              <w:t>3</w:t>
            </w:r>
            <w:r w:rsidR="00C25598"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435DC58D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7F709426" w14:textId="5DFFD5ED" w:rsidR="00120CF4" w:rsidRPr="00E44524" w:rsidRDefault="00230982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C65B98">
              <w:rPr>
                <w:sz w:val="21"/>
                <w:szCs w:val="21"/>
              </w:rPr>
              <w:t>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CF0858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23F01C7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6340D8D" w14:textId="284C850E" w:rsidR="00120CF4" w:rsidRPr="00F2713B" w:rsidRDefault="00F2713B" w:rsidP="005E5067">
            <w:pPr>
              <w:pStyle w:val="Titel3Neu"/>
              <w:rPr>
                <w:b w:val="0"/>
                <w:bCs w:val="0"/>
                <w:szCs w:val="21"/>
              </w:rPr>
            </w:pPr>
            <w:r w:rsidRPr="00F2713B">
              <w:rPr>
                <w:b w:val="0"/>
                <w:bCs w:val="0"/>
                <w:szCs w:val="21"/>
              </w:rPr>
              <w:t>Programmiergrundlagen</w:t>
            </w:r>
          </w:p>
          <w:p w14:paraId="25F8C765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36292E25" w14:textId="2C4A8570" w:rsidR="00F2713B" w:rsidRDefault="00C25598" w:rsidP="00F2713B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 1</w:t>
            </w:r>
          </w:p>
          <w:p w14:paraId="54063A1E" w14:textId="00A089A2" w:rsidR="00120CF4" w:rsidRPr="00F2713B" w:rsidRDefault="00C25598" w:rsidP="00F2713B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Aufgaben Linq 1 lösen</w:t>
            </w:r>
          </w:p>
        </w:tc>
        <w:tc>
          <w:tcPr>
            <w:tcW w:w="2240" w:type="dxa"/>
          </w:tcPr>
          <w:p w14:paraId="0DF0753B" w14:textId="77777777" w:rsidR="00120CF4" w:rsidRPr="004E4616" w:rsidRDefault="00120CF4" w:rsidP="005E5067">
            <w:pPr>
              <w:pStyle w:val="Titel3Neu"/>
            </w:pPr>
          </w:p>
          <w:p w14:paraId="5CCE143A" w14:textId="186C59BB" w:rsidR="00120CF4" w:rsidRPr="004E4616" w:rsidRDefault="00111334" w:rsidP="00F2713B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025437A" w14:textId="046141B5" w:rsidR="00D6208C" w:rsidRPr="005D6A1A" w:rsidRDefault="00D6208C" w:rsidP="00D6208C">
            <w:pPr>
              <w:spacing w:before="60" w:after="60" w:line="240" w:lineRule="auto"/>
              <w:ind w:left="720" w:hanging="720"/>
            </w:pPr>
          </w:p>
          <w:p w14:paraId="68EACCF6" w14:textId="2CF14166" w:rsidR="00F2713B" w:rsidRPr="005D6A1A" w:rsidRDefault="00F2713B" w:rsidP="005E5067">
            <w:pPr>
              <w:spacing w:before="60" w:after="60" w:line="240" w:lineRule="auto"/>
              <w:ind w:left="720" w:hanging="720"/>
            </w:pPr>
          </w:p>
        </w:tc>
      </w:tr>
      <w:tr w:rsidR="00120CF4" w14:paraId="29B0C79B" w14:textId="77777777" w:rsidTr="005E5067">
        <w:tc>
          <w:tcPr>
            <w:tcW w:w="850" w:type="dxa"/>
            <w:shd w:val="clear" w:color="auto" w:fill="F2F2F2" w:themeFill="background1" w:themeFillShade="F2"/>
          </w:tcPr>
          <w:p w14:paraId="4AA345A8" w14:textId="398429BA" w:rsidR="00120CF4" w:rsidRPr="00E44524" w:rsidRDefault="00C65B98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  <w:r w:rsidR="00120CF4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50</w:t>
            </w:r>
            <w:r w:rsidR="00120CF4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4B428E0" w14:textId="75800DF7" w:rsidR="00120CF4" w:rsidRPr="00E44524" w:rsidRDefault="00F2713B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120CF4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E911A54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FABD338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DD2E8DA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F3BE768" w14:textId="77777777" w:rsidR="00120CF4" w:rsidRPr="004E4616" w:rsidRDefault="00120CF4" w:rsidP="005E5067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829766B" w14:textId="77777777" w:rsidR="00120CF4" w:rsidRPr="00085964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F2713B" w14:paraId="7DF884D4" w14:textId="77777777" w:rsidTr="000F5BE8">
        <w:tc>
          <w:tcPr>
            <w:tcW w:w="850" w:type="dxa"/>
          </w:tcPr>
          <w:p w14:paraId="58EE8264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510D1C74" w14:textId="544A8C21" w:rsidR="00F2713B" w:rsidRPr="00E44524" w:rsidRDefault="00F2713B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Pr="00E44524">
              <w:rPr>
                <w:sz w:val="21"/>
                <w:szCs w:val="21"/>
              </w:rPr>
              <w:t>:</w:t>
            </w:r>
            <w:r w:rsidR="00C65B98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7F097E14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2A36D3B5" w14:textId="31C45CF2" w:rsidR="00F2713B" w:rsidRPr="00E44524" w:rsidRDefault="00C25598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="00C65B98">
              <w:rPr>
                <w:sz w:val="21"/>
                <w:szCs w:val="21"/>
              </w:rPr>
              <w:t>’</w:t>
            </w:r>
          </w:p>
        </w:tc>
        <w:tc>
          <w:tcPr>
            <w:tcW w:w="1536" w:type="dxa"/>
          </w:tcPr>
          <w:p w14:paraId="146485C6" w14:textId="77777777" w:rsidR="00F2713B" w:rsidRPr="00E44524" w:rsidRDefault="00F2713B" w:rsidP="000F5BE8">
            <w:pPr>
              <w:pStyle w:val="Titel3Neu"/>
              <w:rPr>
                <w:szCs w:val="21"/>
              </w:rPr>
            </w:pPr>
          </w:p>
          <w:p w14:paraId="6F6CA730" w14:textId="77777777" w:rsidR="00F2713B" w:rsidRPr="00E44524" w:rsidRDefault="00F2713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656C75C" w14:textId="77777777" w:rsidR="00F2713B" w:rsidRPr="00F2713B" w:rsidRDefault="00F2713B" w:rsidP="000F5BE8">
            <w:pPr>
              <w:pStyle w:val="Titel3Neu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Praktische Aufgabe</w:t>
            </w:r>
          </w:p>
          <w:p w14:paraId="3A2AF60E" w14:textId="77777777" w:rsidR="00F2713B" w:rsidRPr="00E44524" w:rsidRDefault="00F2713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5F61CFFF" w14:textId="725B5BF7" w:rsidR="00F2713B" w:rsidRPr="00C25598" w:rsidRDefault="00C25598" w:rsidP="00C2559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 OrderByThenBy</w:t>
            </w:r>
          </w:p>
        </w:tc>
        <w:tc>
          <w:tcPr>
            <w:tcW w:w="2240" w:type="dxa"/>
          </w:tcPr>
          <w:p w14:paraId="467546C6" w14:textId="77777777" w:rsidR="00F2713B" w:rsidRPr="004E4616" w:rsidRDefault="00F2713B" w:rsidP="000F5BE8">
            <w:pPr>
              <w:pStyle w:val="Titel3Neu"/>
            </w:pPr>
          </w:p>
          <w:p w14:paraId="1C28EB4E" w14:textId="77777777" w:rsidR="00F2713B" w:rsidRPr="004E4616" w:rsidRDefault="00F2713B" w:rsidP="000F5BE8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141B7F8A" w14:textId="222279BF" w:rsidR="00F2713B" w:rsidRPr="005D6A1A" w:rsidRDefault="00F2713B" w:rsidP="000F5BE8">
            <w:pPr>
              <w:spacing w:before="60" w:after="60" w:line="240" w:lineRule="auto"/>
              <w:ind w:left="720" w:hanging="720"/>
            </w:pPr>
          </w:p>
        </w:tc>
      </w:tr>
      <w:tr w:rsidR="00C65B98" w14:paraId="185825A9" w14:textId="77777777" w:rsidTr="000F5BE8">
        <w:tc>
          <w:tcPr>
            <w:tcW w:w="850" w:type="dxa"/>
          </w:tcPr>
          <w:p w14:paraId="130FDCA5" w14:textId="204A889D" w:rsidR="00C65B98" w:rsidRPr="00C65B98" w:rsidRDefault="00C65B98" w:rsidP="00C65B98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10:40</w:t>
            </w:r>
          </w:p>
        </w:tc>
        <w:tc>
          <w:tcPr>
            <w:tcW w:w="899" w:type="dxa"/>
          </w:tcPr>
          <w:p w14:paraId="6290719E" w14:textId="3BF5FAA1" w:rsidR="00C65B98" w:rsidRPr="00C65B98" w:rsidRDefault="00C65B98" w:rsidP="00C65B98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25’</w:t>
            </w:r>
          </w:p>
        </w:tc>
        <w:tc>
          <w:tcPr>
            <w:tcW w:w="1536" w:type="dxa"/>
          </w:tcPr>
          <w:p w14:paraId="5A63A5C5" w14:textId="77777777" w:rsidR="00C65B98" w:rsidRPr="00E44524" w:rsidRDefault="00C65B98" w:rsidP="000F5BE8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2F1AC00A" w14:textId="77777777" w:rsidR="00C65B98" w:rsidRPr="00F2713B" w:rsidRDefault="00C65B98" w:rsidP="00C65B98">
            <w:pPr>
              <w:pStyle w:val="Titel3Neu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Praktische Aufgabe</w:t>
            </w:r>
          </w:p>
          <w:p w14:paraId="3BDB5B92" w14:textId="77777777" w:rsidR="00C65B98" w:rsidRDefault="00C65B98" w:rsidP="000F5BE8">
            <w:pPr>
              <w:pStyle w:val="Titel3Neu"/>
              <w:rPr>
                <w:b w:val="0"/>
                <w:bCs w:val="0"/>
                <w:szCs w:val="21"/>
              </w:rPr>
            </w:pPr>
          </w:p>
        </w:tc>
        <w:tc>
          <w:tcPr>
            <w:tcW w:w="6333" w:type="dxa"/>
          </w:tcPr>
          <w:p w14:paraId="6954C42E" w14:textId="628B8C38" w:rsidR="00C65B98" w:rsidRDefault="00C65B98" w:rsidP="00C2559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 Select</w:t>
            </w:r>
          </w:p>
        </w:tc>
        <w:tc>
          <w:tcPr>
            <w:tcW w:w="2240" w:type="dxa"/>
          </w:tcPr>
          <w:p w14:paraId="73F7183C" w14:textId="77777777" w:rsidR="00C65B98" w:rsidRPr="004E4616" w:rsidRDefault="00C65B98" w:rsidP="000F5BE8">
            <w:pPr>
              <w:pStyle w:val="Titel3Neu"/>
            </w:pPr>
          </w:p>
        </w:tc>
        <w:tc>
          <w:tcPr>
            <w:tcW w:w="879" w:type="dxa"/>
          </w:tcPr>
          <w:p w14:paraId="6969BBD7" w14:textId="77777777" w:rsidR="00C65B98" w:rsidRPr="005D6A1A" w:rsidRDefault="00C65B98" w:rsidP="000F5BE8">
            <w:pPr>
              <w:spacing w:before="60" w:after="60" w:line="240" w:lineRule="auto"/>
              <w:ind w:left="720" w:hanging="720"/>
            </w:pPr>
          </w:p>
        </w:tc>
      </w:tr>
      <w:tr w:rsidR="00F2713B" w:rsidRPr="00085964" w14:paraId="0A939268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178855D2" w14:textId="6277379F" w:rsidR="00F2713B" w:rsidRPr="001D5E08" w:rsidRDefault="00C65B98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11:05</w:t>
            </w:r>
          </w:p>
        </w:tc>
        <w:tc>
          <w:tcPr>
            <w:tcW w:w="899" w:type="dxa"/>
          </w:tcPr>
          <w:p w14:paraId="64511DC6" w14:textId="20EE0E8E" w:rsidR="00F2713B" w:rsidRPr="0079360E" w:rsidRDefault="00C25598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  <w:r w:rsidR="00F2713B">
              <w:rPr>
                <w:b w:val="0"/>
              </w:rPr>
              <w:t>0</w:t>
            </w:r>
            <w:r w:rsidR="00F2713B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6F00F85" w14:textId="77777777" w:rsidR="00F2713B" w:rsidRPr="00085964" w:rsidRDefault="00F2713B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12902BF3" w14:textId="77777777" w:rsidR="00F2713B" w:rsidRPr="00085964" w:rsidRDefault="00F2713B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3FF2B975" w14:textId="68CCC49C" w:rsidR="00F2713B" w:rsidRPr="00E44524" w:rsidRDefault="00C25598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 GroupBy</w:t>
            </w:r>
          </w:p>
          <w:p w14:paraId="65AA0A38" w14:textId="64CE2CA7" w:rsidR="00F2713B" w:rsidRPr="00C25598" w:rsidRDefault="00C25598" w:rsidP="00C2559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Aufgabe GroupBY</w:t>
            </w:r>
          </w:p>
        </w:tc>
        <w:tc>
          <w:tcPr>
            <w:tcW w:w="2240" w:type="dxa"/>
          </w:tcPr>
          <w:p w14:paraId="4756EA73" w14:textId="77777777" w:rsidR="00F2713B" w:rsidRPr="004E4616" w:rsidRDefault="00F2713B" w:rsidP="000F5BE8">
            <w:pPr>
              <w:pStyle w:val="Titel3Neu"/>
            </w:pPr>
          </w:p>
          <w:p w14:paraId="6C6D0B07" w14:textId="4AA9ACEA" w:rsidR="00F2713B" w:rsidRDefault="00F2713B" w:rsidP="000F5BE8">
            <w:pPr>
              <w:pStyle w:val="TabellentextAufzhlung"/>
            </w:pPr>
            <w:r>
              <w:t>PC / Entwicklungsumgebung</w:t>
            </w:r>
          </w:p>
          <w:p w14:paraId="2E4CEFCC" w14:textId="2208D7EB" w:rsidR="00F2713B" w:rsidRPr="000A24CA" w:rsidRDefault="00733F01" w:rsidP="00733F01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1FA4A67B" w14:textId="1FA568AF" w:rsidR="00F2713B" w:rsidRPr="00085964" w:rsidRDefault="00F2713B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7C5ABD" w14:paraId="2432136A" w14:textId="77777777" w:rsidTr="000F5BE8">
        <w:trPr>
          <w:tblHeader/>
        </w:trPr>
        <w:tc>
          <w:tcPr>
            <w:tcW w:w="850" w:type="dxa"/>
            <w:shd w:val="pct10" w:color="auto" w:fill="auto"/>
          </w:tcPr>
          <w:p w14:paraId="7491998D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lastRenderedPageBreak/>
              <w:t>Zeit</w:t>
            </w:r>
          </w:p>
        </w:tc>
        <w:tc>
          <w:tcPr>
            <w:tcW w:w="899" w:type="dxa"/>
            <w:shd w:val="pct10" w:color="auto" w:fill="auto"/>
          </w:tcPr>
          <w:p w14:paraId="10BCAE56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3178D350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034F7524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A4D87B9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2B5C8D0B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189B9865" w14:textId="77777777" w:rsidR="00B40DFF" w:rsidRPr="007C5ABD" w:rsidRDefault="00B40DFF" w:rsidP="000F5BE8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B40DFF" w:rsidRPr="00085964" w14:paraId="20CCC016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234D7BE6" w14:textId="5A7E3F5D" w:rsidR="00B40DFF" w:rsidRPr="001D5E08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11:</w:t>
            </w:r>
            <w:r w:rsidR="00C65B98">
              <w:rPr>
                <w:b w:val="0"/>
              </w:rPr>
              <w:t>3</w:t>
            </w:r>
            <w:r>
              <w:rPr>
                <w:b w:val="0"/>
              </w:rPr>
              <w:t>0</w:t>
            </w:r>
          </w:p>
        </w:tc>
        <w:tc>
          <w:tcPr>
            <w:tcW w:w="899" w:type="dxa"/>
          </w:tcPr>
          <w:p w14:paraId="6E96DAED" w14:textId="661A63FF" w:rsidR="00B40DFF" w:rsidRPr="0079360E" w:rsidRDefault="00C65B98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  <w:r w:rsidR="00B40DFF">
              <w:rPr>
                <w:b w:val="0"/>
              </w:rPr>
              <w:t>5</w:t>
            </w:r>
            <w:r w:rsidR="00B40DFF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C59B507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08829BFF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15A73FEF" w14:textId="793081BA" w:rsidR="00B40DFF" w:rsidRPr="00E44524" w:rsidRDefault="00C25598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LINQ Aufgaben besprechen</w:t>
            </w:r>
          </w:p>
          <w:p w14:paraId="4C4C7370" w14:textId="1B3B4C68" w:rsidR="00B40DFF" w:rsidRPr="00B40DFF" w:rsidRDefault="00C25598" w:rsidP="000F5BE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Besprechung</w:t>
            </w:r>
          </w:p>
        </w:tc>
        <w:tc>
          <w:tcPr>
            <w:tcW w:w="2240" w:type="dxa"/>
          </w:tcPr>
          <w:p w14:paraId="2BF571B2" w14:textId="77777777" w:rsidR="00B40DFF" w:rsidRPr="004E4616" w:rsidRDefault="00B40DFF" w:rsidP="000F5BE8">
            <w:pPr>
              <w:pStyle w:val="Titel3Neu"/>
            </w:pPr>
          </w:p>
          <w:p w14:paraId="0217839F" w14:textId="25F467A4" w:rsidR="00B40DFF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Beamer</w:t>
            </w:r>
          </w:p>
        </w:tc>
        <w:tc>
          <w:tcPr>
            <w:tcW w:w="879" w:type="dxa"/>
          </w:tcPr>
          <w:p w14:paraId="30009123" w14:textId="27ADC250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085964" w14:paraId="133F112D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10F00ABE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3D8DD42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11AD1CB3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3932ABD6" w14:textId="77777777" w:rsidR="00B40DFF" w:rsidRPr="00085964" w:rsidRDefault="00B40DFF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7F6FC0B" w14:textId="77777777" w:rsidR="00B40DFF" w:rsidRPr="009C5BE9" w:rsidRDefault="00B40DFF" w:rsidP="000F5BE8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093020E5" w14:textId="77777777" w:rsidR="00B40DFF" w:rsidRPr="004E4616" w:rsidRDefault="00B40DFF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66A9E14" w14:textId="77777777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B40DFF" w:rsidRPr="00085964" w14:paraId="70124D19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46B929F" w14:textId="3A2166CF" w:rsidR="00B40DFF" w:rsidRPr="001D5E08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12:45</w:t>
            </w:r>
          </w:p>
        </w:tc>
        <w:tc>
          <w:tcPr>
            <w:tcW w:w="899" w:type="dxa"/>
          </w:tcPr>
          <w:p w14:paraId="0DE4B80E" w14:textId="222545E3" w:rsidR="00B40DFF" w:rsidRPr="0079360E" w:rsidRDefault="00B40DFF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A759FD8" w14:textId="77777777" w:rsidR="00B40DFF" w:rsidRPr="00085964" w:rsidRDefault="00B40DFF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D81E222" w14:textId="246741A6" w:rsidR="00B40DFF" w:rsidRPr="00085964" w:rsidRDefault="00893C05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Theorie</w:t>
            </w:r>
          </w:p>
        </w:tc>
        <w:tc>
          <w:tcPr>
            <w:tcW w:w="6333" w:type="dxa"/>
          </w:tcPr>
          <w:p w14:paraId="48009817" w14:textId="3AE4B359" w:rsidR="00B40DFF" w:rsidRPr="00B40DFF" w:rsidRDefault="00142B67" w:rsidP="00142B67">
            <w:pPr>
              <w:pStyle w:val="Titel3Neu"/>
              <w:tabs>
                <w:tab w:val="left" w:pos="2205"/>
              </w:tabs>
              <w:rPr>
                <w:szCs w:val="21"/>
              </w:rPr>
            </w:pPr>
            <w:r>
              <w:rPr>
                <w:szCs w:val="21"/>
              </w:rPr>
              <w:t>Einstieg WinForms</w:t>
            </w:r>
          </w:p>
        </w:tc>
        <w:tc>
          <w:tcPr>
            <w:tcW w:w="2240" w:type="dxa"/>
          </w:tcPr>
          <w:p w14:paraId="59D77715" w14:textId="77777777" w:rsidR="00B40DFF" w:rsidRPr="004E4616" w:rsidRDefault="00B40DFF" w:rsidP="000F5BE8">
            <w:pPr>
              <w:pStyle w:val="Titel3Neu"/>
            </w:pPr>
          </w:p>
          <w:p w14:paraId="35CFDF44" w14:textId="1500FC1A" w:rsidR="00B40DFF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Beamer</w:t>
            </w:r>
          </w:p>
        </w:tc>
        <w:tc>
          <w:tcPr>
            <w:tcW w:w="879" w:type="dxa"/>
          </w:tcPr>
          <w:p w14:paraId="5D0A52AB" w14:textId="50044E81" w:rsidR="00B40DFF" w:rsidRPr="00085964" w:rsidRDefault="00B40DFF" w:rsidP="000F5BE8">
            <w:pPr>
              <w:spacing w:before="60" w:after="60" w:line="240" w:lineRule="auto"/>
              <w:ind w:left="720" w:hanging="720"/>
            </w:pPr>
          </w:p>
        </w:tc>
      </w:tr>
      <w:tr w:rsidR="00DF2B2A" w14:paraId="0A8ADDE5" w14:textId="77777777" w:rsidTr="000F5BE8">
        <w:tc>
          <w:tcPr>
            <w:tcW w:w="850" w:type="dxa"/>
          </w:tcPr>
          <w:p w14:paraId="0D0C82F1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340804A9" w14:textId="22F816E2" w:rsidR="00DF2B2A" w:rsidRPr="00E44524" w:rsidRDefault="00DF2B2A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13:00</w:t>
            </w:r>
          </w:p>
        </w:tc>
        <w:tc>
          <w:tcPr>
            <w:tcW w:w="899" w:type="dxa"/>
          </w:tcPr>
          <w:p w14:paraId="32A78835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602137A9" w14:textId="721B44FB" w:rsidR="00DF2B2A" w:rsidRPr="00E44524" w:rsidRDefault="00142B6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30’</w:t>
            </w:r>
          </w:p>
        </w:tc>
        <w:tc>
          <w:tcPr>
            <w:tcW w:w="1536" w:type="dxa"/>
          </w:tcPr>
          <w:p w14:paraId="75614980" w14:textId="77777777" w:rsidR="00DF2B2A" w:rsidRPr="00E44524" w:rsidRDefault="00DF2B2A" w:rsidP="000F5BE8">
            <w:pPr>
              <w:pStyle w:val="Titel3Neu"/>
              <w:rPr>
                <w:szCs w:val="21"/>
              </w:rPr>
            </w:pPr>
          </w:p>
          <w:p w14:paraId="304D9E0D" w14:textId="77777777" w:rsidR="00DF2B2A" w:rsidRPr="00E44524" w:rsidRDefault="00DF2B2A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2CB51797" w14:textId="58876F09" w:rsidR="00DF2B2A" w:rsidRPr="00E44524" w:rsidRDefault="00142B6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E96EF6C" w14:textId="3D787AC7" w:rsidR="00DF2B2A" w:rsidRPr="00DF2B2A" w:rsidRDefault="00142B67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WinForms rechner</w:t>
            </w:r>
            <w:r w:rsidR="00DF2B2A">
              <w:rPr>
                <w:szCs w:val="21"/>
              </w:rPr>
              <w:t xml:space="preserve"> </w:t>
            </w:r>
          </w:p>
        </w:tc>
        <w:tc>
          <w:tcPr>
            <w:tcW w:w="2240" w:type="dxa"/>
          </w:tcPr>
          <w:p w14:paraId="4F6BA96C" w14:textId="77777777" w:rsidR="00DF2B2A" w:rsidRPr="004E4616" w:rsidRDefault="00DF2B2A" w:rsidP="000F5BE8">
            <w:pPr>
              <w:pStyle w:val="Titel3Neu"/>
            </w:pPr>
          </w:p>
          <w:p w14:paraId="704F6DFF" w14:textId="77777777" w:rsidR="00DF2B2A" w:rsidRDefault="00DF2B2A" w:rsidP="000F5BE8">
            <w:pPr>
              <w:pStyle w:val="TabellentextAufzhlung"/>
            </w:pPr>
            <w:r>
              <w:t>Flipchart</w:t>
            </w:r>
          </w:p>
          <w:p w14:paraId="323BC0B4" w14:textId="77777777" w:rsidR="00DF2B2A" w:rsidRPr="004E4616" w:rsidRDefault="00DF2B2A" w:rsidP="000F5BE8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3F967EF3" w14:textId="14AC607C" w:rsidR="00D6208C" w:rsidRPr="005D6A1A" w:rsidRDefault="00D6208C" w:rsidP="00D6208C">
            <w:pPr>
              <w:spacing w:before="60" w:after="60" w:line="240" w:lineRule="auto"/>
              <w:ind w:left="720" w:hanging="720"/>
            </w:pPr>
          </w:p>
          <w:p w14:paraId="41FC63BB" w14:textId="504483BA" w:rsidR="00DF2B2A" w:rsidRPr="005D6A1A" w:rsidRDefault="00DF2B2A" w:rsidP="002C4EA1">
            <w:pPr>
              <w:spacing w:before="60" w:after="60" w:line="240" w:lineRule="auto"/>
              <w:ind w:left="720" w:hanging="720"/>
            </w:pPr>
          </w:p>
        </w:tc>
      </w:tr>
      <w:tr w:rsidR="00142B67" w14:paraId="781D7B59" w14:textId="77777777" w:rsidTr="000F5BE8">
        <w:tc>
          <w:tcPr>
            <w:tcW w:w="850" w:type="dxa"/>
          </w:tcPr>
          <w:p w14:paraId="632D6C58" w14:textId="25807491" w:rsidR="00142B67" w:rsidRPr="00142B67" w:rsidRDefault="00142B67" w:rsidP="00142B6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142B67">
              <w:rPr>
                <w:b w:val="0"/>
                <w:bCs w:val="0"/>
                <w:szCs w:val="21"/>
              </w:rPr>
              <w:t>13:</w:t>
            </w:r>
            <w:r>
              <w:rPr>
                <w:b w:val="0"/>
                <w:bCs w:val="0"/>
                <w:szCs w:val="21"/>
              </w:rPr>
              <w:t>3</w:t>
            </w:r>
            <w:r w:rsidRPr="00142B67">
              <w:rPr>
                <w:b w:val="0"/>
                <w:bCs w:val="0"/>
                <w:szCs w:val="21"/>
              </w:rPr>
              <w:t>0</w:t>
            </w:r>
          </w:p>
        </w:tc>
        <w:tc>
          <w:tcPr>
            <w:tcW w:w="899" w:type="dxa"/>
          </w:tcPr>
          <w:p w14:paraId="60A25E02" w14:textId="6337BFCB" w:rsidR="00142B67" w:rsidRPr="00142B67" w:rsidRDefault="00142B67" w:rsidP="00142B6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10’</w:t>
            </w:r>
          </w:p>
        </w:tc>
        <w:tc>
          <w:tcPr>
            <w:tcW w:w="1536" w:type="dxa"/>
          </w:tcPr>
          <w:p w14:paraId="4FFD5E19" w14:textId="77777777" w:rsidR="00142B67" w:rsidRPr="00E44524" w:rsidRDefault="00142B67" w:rsidP="000F5BE8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460FCA16" w14:textId="77777777" w:rsidR="00142B67" w:rsidRDefault="00142B6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66C88222" w14:textId="2AB6B7D7" w:rsidR="00142B67" w:rsidRDefault="00142B67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Rechner besprechen</w:t>
            </w:r>
          </w:p>
        </w:tc>
        <w:tc>
          <w:tcPr>
            <w:tcW w:w="2240" w:type="dxa"/>
          </w:tcPr>
          <w:p w14:paraId="353551E1" w14:textId="389F2793" w:rsidR="00142B67" w:rsidRPr="004E4616" w:rsidRDefault="00111334" w:rsidP="000F5BE8">
            <w:pPr>
              <w:pStyle w:val="Titel3Neu"/>
            </w:pPr>
            <w:r>
              <w:t>Beamer</w:t>
            </w:r>
          </w:p>
        </w:tc>
        <w:tc>
          <w:tcPr>
            <w:tcW w:w="879" w:type="dxa"/>
          </w:tcPr>
          <w:p w14:paraId="5993046C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2C4EA1" w:rsidRPr="00085964" w14:paraId="3CAA2B75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4881BC1" w14:textId="46C82222" w:rsidR="002C4EA1" w:rsidRPr="001D5E08" w:rsidRDefault="002C4EA1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</w:t>
            </w:r>
            <w:r w:rsidR="00142B67">
              <w:rPr>
                <w:b w:val="0"/>
              </w:rPr>
              <w:t>40</w:t>
            </w:r>
          </w:p>
        </w:tc>
        <w:tc>
          <w:tcPr>
            <w:tcW w:w="899" w:type="dxa"/>
          </w:tcPr>
          <w:p w14:paraId="349D9301" w14:textId="7F241580" w:rsidR="002C4EA1" w:rsidRPr="0079360E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40</w:t>
            </w:r>
            <w:r w:rsidR="002C4EA1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1C1D69AD" w14:textId="77777777" w:rsidR="002C4EA1" w:rsidRPr="00085964" w:rsidRDefault="002C4EA1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F6BE34C" w14:textId="77777777" w:rsidR="002C4EA1" w:rsidRPr="00085964" w:rsidRDefault="002C4EA1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58FB9F18" w14:textId="01E7A8B0" w:rsidR="002C4EA1" w:rsidRPr="00E44524" w:rsidRDefault="00142B67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RGB Aufgabe</w:t>
            </w:r>
          </w:p>
          <w:p w14:paraId="4813364F" w14:textId="33851CB6" w:rsidR="002C4EA1" w:rsidRPr="00B40DFF" w:rsidRDefault="00142B67" w:rsidP="000F5BE8">
            <w:pPr>
              <w:pStyle w:val="TabellentextAufzhlung"/>
              <w:ind w:left="277" w:hanging="277"/>
              <w:rPr>
                <w:b/>
              </w:rPr>
            </w:pPr>
            <w:r>
              <w:rPr>
                <w:b/>
              </w:rPr>
              <w:t>Lösen und besprechen</w:t>
            </w:r>
          </w:p>
        </w:tc>
        <w:tc>
          <w:tcPr>
            <w:tcW w:w="2240" w:type="dxa"/>
          </w:tcPr>
          <w:p w14:paraId="24173F54" w14:textId="77777777" w:rsidR="002C4EA1" w:rsidRPr="004E4616" w:rsidRDefault="002C4EA1" w:rsidP="000F5BE8">
            <w:pPr>
              <w:pStyle w:val="Titel3Neu"/>
            </w:pPr>
          </w:p>
          <w:p w14:paraId="2AE5500F" w14:textId="73F0CE67" w:rsidR="002C4EA1" w:rsidRPr="000A24CA" w:rsidRDefault="0011133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5637FB22" w14:textId="33FE21DB" w:rsidR="002C4EA1" w:rsidRPr="00085964" w:rsidRDefault="002C4EA1" w:rsidP="002C4EA1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08D0AA3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7E8E1E6" w14:textId="3F2129FC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14:10</w:t>
            </w:r>
          </w:p>
        </w:tc>
        <w:tc>
          <w:tcPr>
            <w:tcW w:w="899" w:type="dxa"/>
          </w:tcPr>
          <w:p w14:paraId="1C2F1E0E" w14:textId="57C07C4E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5’</w:t>
            </w:r>
          </w:p>
        </w:tc>
        <w:tc>
          <w:tcPr>
            <w:tcW w:w="1536" w:type="dxa"/>
          </w:tcPr>
          <w:p w14:paraId="56A0CF55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23EDE52" w14:textId="40A58A4C" w:rsidR="00142B67" w:rsidRDefault="00111334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</w:p>
        </w:tc>
        <w:tc>
          <w:tcPr>
            <w:tcW w:w="6333" w:type="dxa"/>
          </w:tcPr>
          <w:p w14:paraId="70E3E5F3" w14:textId="0FB9BD85" w:rsidR="00142B67" w:rsidRDefault="00142B67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WinForms vs WPF</w:t>
            </w:r>
          </w:p>
        </w:tc>
        <w:tc>
          <w:tcPr>
            <w:tcW w:w="2240" w:type="dxa"/>
          </w:tcPr>
          <w:p w14:paraId="71F98659" w14:textId="51506231" w:rsidR="00142B67" w:rsidRPr="004E4616" w:rsidRDefault="00111334" w:rsidP="000F5BE8">
            <w:pPr>
              <w:pStyle w:val="Titel3Neu"/>
            </w:pPr>
            <w:r>
              <w:t>Beamer</w:t>
            </w:r>
          </w:p>
        </w:tc>
        <w:tc>
          <w:tcPr>
            <w:tcW w:w="879" w:type="dxa"/>
          </w:tcPr>
          <w:p w14:paraId="0CA3F3E7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7720E2B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39F2C08" w14:textId="068838F9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14:15</w:t>
            </w:r>
          </w:p>
        </w:tc>
        <w:tc>
          <w:tcPr>
            <w:tcW w:w="899" w:type="dxa"/>
          </w:tcPr>
          <w:p w14:paraId="0C68F15F" w14:textId="52B58195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45’</w:t>
            </w:r>
          </w:p>
        </w:tc>
        <w:tc>
          <w:tcPr>
            <w:tcW w:w="1536" w:type="dxa"/>
          </w:tcPr>
          <w:p w14:paraId="31008169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B715FF3" w14:textId="0D047A1F" w:rsidR="00142B67" w:rsidRDefault="00111334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477AE011" w14:textId="72512D11" w:rsidR="00142B67" w:rsidRDefault="00142B67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Ballspiel</w:t>
            </w:r>
          </w:p>
        </w:tc>
        <w:tc>
          <w:tcPr>
            <w:tcW w:w="2240" w:type="dxa"/>
          </w:tcPr>
          <w:p w14:paraId="4FF2D081" w14:textId="782B2818" w:rsidR="00142B67" w:rsidRPr="004E4616" w:rsidRDefault="00111334" w:rsidP="000F5BE8">
            <w:pPr>
              <w:pStyle w:val="Titel3Neu"/>
            </w:pPr>
            <w:r>
              <w:t>PC / Entwicklungsumgebung</w:t>
            </w:r>
          </w:p>
        </w:tc>
        <w:tc>
          <w:tcPr>
            <w:tcW w:w="879" w:type="dxa"/>
          </w:tcPr>
          <w:p w14:paraId="3135C705" w14:textId="77777777" w:rsidR="00142B67" w:rsidRDefault="00142B67" w:rsidP="002C4EA1">
            <w:pPr>
              <w:spacing w:before="60" w:after="60" w:line="240" w:lineRule="auto"/>
              <w:ind w:left="720" w:hanging="720"/>
            </w:pPr>
          </w:p>
        </w:tc>
      </w:tr>
      <w:tr w:rsidR="002C4EA1" w14:paraId="24F0734A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3FB31EC1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5AF97CC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4C5F441A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DC46EDC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3DDF0D2" w14:textId="77777777" w:rsidR="002C4EA1" w:rsidRPr="00E44524" w:rsidRDefault="002C4EA1" w:rsidP="000F5BE8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246C8EB8" w14:textId="77777777" w:rsidR="002C4EA1" w:rsidRPr="004E4616" w:rsidRDefault="002C4EA1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73ABE801" w14:textId="77777777" w:rsidR="002C4EA1" w:rsidRPr="00085964" w:rsidRDefault="002C4EA1" w:rsidP="000F5BE8">
            <w:pPr>
              <w:spacing w:before="60" w:after="60" w:line="240" w:lineRule="auto"/>
              <w:ind w:left="720" w:hanging="720"/>
            </w:pPr>
          </w:p>
        </w:tc>
      </w:tr>
      <w:tr w:rsidR="007277E4" w:rsidRPr="00085964" w14:paraId="721E4C6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6DC8A91" w14:textId="343AA3C2" w:rsidR="007277E4" w:rsidRPr="001D5E08" w:rsidRDefault="007277E4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15:20</w:t>
            </w:r>
          </w:p>
        </w:tc>
        <w:tc>
          <w:tcPr>
            <w:tcW w:w="899" w:type="dxa"/>
          </w:tcPr>
          <w:p w14:paraId="35BCC713" w14:textId="32328E4F" w:rsidR="007277E4" w:rsidRPr="0079360E" w:rsidRDefault="00CC576A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</w:t>
            </w:r>
            <w:r w:rsidR="00142B67">
              <w:rPr>
                <w:b w:val="0"/>
              </w:rPr>
              <w:t>5</w:t>
            </w:r>
            <w:r w:rsidR="007277E4"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62DFB0C" w14:textId="77777777" w:rsidR="007277E4" w:rsidRPr="00085964" w:rsidRDefault="007277E4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4D04B85A" w14:textId="77777777" w:rsidR="007277E4" w:rsidRPr="00085964" w:rsidRDefault="007277E4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0309FD46" w14:textId="0E3334AC" w:rsidR="007277E4" w:rsidRPr="00142B67" w:rsidRDefault="00142B67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Ballspiel</w:t>
            </w:r>
          </w:p>
        </w:tc>
        <w:tc>
          <w:tcPr>
            <w:tcW w:w="2240" w:type="dxa"/>
          </w:tcPr>
          <w:p w14:paraId="31462A3E" w14:textId="77777777" w:rsidR="007277E4" w:rsidRPr="004E4616" w:rsidRDefault="007277E4" w:rsidP="000F5BE8">
            <w:pPr>
              <w:pStyle w:val="Titel3Neu"/>
            </w:pPr>
          </w:p>
          <w:p w14:paraId="46F9C573" w14:textId="77777777" w:rsidR="007277E4" w:rsidRDefault="007277E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  <w:p w14:paraId="6BCF4EC3" w14:textId="3F898E28" w:rsidR="007277E4" w:rsidRPr="000A24CA" w:rsidRDefault="007277E4" w:rsidP="000F5BE8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Debugger</w:t>
            </w:r>
          </w:p>
        </w:tc>
        <w:tc>
          <w:tcPr>
            <w:tcW w:w="879" w:type="dxa"/>
          </w:tcPr>
          <w:p w14:paraId="6369EFB8" w14:textId="376599DD" w:rsidR="007277E4" w:rsidRPr="00085964" w:rsidRDefault="007277E4" w:rsidP="000F5BE8">
            <w:pPr>
              <w:spacing w:before="60" w:after="60" w:line="240" w:lineRule="auto"/>
              <w:ind w:left="720" w:hanging="720"/>
            </w:pPr>
          </w:p>
        </w:tc>
      </w:tr>
      <w:tr w:rsidR="00142B67" w:rsidRPr="00085964" w14:paraId="75DDA9F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5EBE82BB" w14:textId="1842B386" w:rsidR="00142B67" w:rsidRDefault="00142B67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lastRenderedPageBreak/>
              <w:t>1</w:t>
            </w:r>
            <w:r w:rsidR="00CC576A">
              <w:rPr>
                <w:b w:val="0"/>
              </w:rPr>
              <w:t>6</w:t>
            </w:r>
            <w:r>
              <w:rPr>
                <w:b w:val="0"/>
              </w:rPr>
              <w:t>:</w:t>
            </w:r>
            <w:r w:rsidR="00CC576A">
              <w:rPr>
                <w:b w:val="0"/>
              </w:rPr>
              <w:t>1</w:t>
            </w:r>
            <w:r>
              <w:rPr>
                <w:b w:val="0"/>
              </w:rPr>
              <w:t>5</w:t>
            </w:r>
          </w:p>
        </w:tc>
        <w:tc>
          <w:tcPr>
            <w:tcW w:w="899" w:type="dxa"/>
          </w:tcPr>
          <w:p w14:paraId="4DAA1880" w14:textId="0EE76A43" w:rsidR="00142B67" w:rsidRDefault="00CC576A" w:rsidP="000F5BE8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  <w:r w:rsidR="00142B67">
              <w:rPr>
                <w:b w:val="0"/>
              </w:rPr>
              <w:t>5’</w:t>
            </w:r>
          </w:p>
        </w:tc>
        <w:tc>
          <w:tcPr>
            <w:tcW w:w="1536" w:type="dxa"/>
          </w:tcPr>
          <w:p w14:paraId="117AB4CE" w14:textId="77777777" w:rsidR="00142B67" w:rsidRPr="00085964" w:rsidRDefault="00142B67" w:rsidP="000F5BE8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2B76EF32" w14:textId="7009D25D" w:rsidR="00142B67" w:rsidRDefault="00CC576A" w:rsidP="000F5BE8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Besprechung</w:t>
            </w:r>
          </w:p>
        </w:tc>
        <w:tc>
          <w:tcPr>
            <w:tcW w:w="6333" w:type="dxa"/>
          </w:tcPr>
          <w:p w14:paraId="0CC31906" w14:textId="521E35BC" w:rsidR="00142B67" w:rsidRDefault="00CC576A" w:rsidP="00142B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Ballspiel besprechen</w:t>
            </w:r>
          </w:p>
        </w:tc>
        <w:tc>
          <w:tcPr>
            <w:tcW w:w="2240" w:type="dxa"/>
          </w:tcPr>
          <w:p w14:paraId="33A3B613" w14:textId="77777777" w:rsidR="00142B67" w:rsidRPr="004E4616" w:rsidRDefault="00142B67" w:rsidP="000F5BE8">
            <w:pPr>
              <w:pStyle w:val="Titel3Neu"/>
            </w:pPr>
          </w:p>
        </w:tc>
        <w:tc>
          <w:tcPr>
            <w:tcW w:w="879" w:type="dxa"/>
          </w:tcPr>
          <w:p w14:paraId="2A8CC7E7" w14:textId="77777777" w:rsidR="00142B67" w:rsidRDefault="00142B67" w:rsidP="000F5BE8">
            <w:pPr>
              <w:spacing w:before="60" w:after="60" w:line="240" w:lineRule="auto"/>
              <w:ind w:left="720" w:hanging="720"/>
            </w:pPr>
          </w:p>
        </w:tc>
      </w:tr>
    </w:tbl>
    <w:p w14:paraId="390DB47D" w14:textId="77777777" w:rsidR="00E532C3" w:rsidRDefault="00E532C3">
      <w:pPr>
        <w:tabs>
          <w:tab w:val="clear" w:pos="510"/>
        </w:tabs>
        <w:spacing w:line="240" w:lineRule="auto"/>
        <w:rPr>
          <w:sz w:val="21"/>
        </w:rPr>
      </w:pPr>
      <w:r>
        <w:br w:type="page"/>
      </w:r>
    </w:p>
    <w:p w14:paraId="5DD2040A" w14:textId="77777777" w:rsidR="00E532C3" w:rsidRDefault="004E46F2" w:rsidP="004E46F2">
      <w:pPr>
        <w:pStyle w:val="Titel2Neu"/>
      </w:pPr>
      <w:r>
        <w:lastRenderedPageBreak/>
        <w:tab/>
      </w:r>
      <w:r w:rsidR="00E532C3">
        <w:tab/>
        <w:t>3. Tag</w:t>
      </w:r>
    </w:p>
    <w:p w14:paraId="5CF1CB4C" w14:textId="77777777" w:rsidR="00E532C3" w:rsidRDefault="00E532C3" w:rsidP="00E532C3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24A2C0FA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A9E01E2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2ABB231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683E7AC7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FF9186F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522B22A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5BDC5F3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303CB97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B77802" w14:paraId="6DF3D5A9" w14:textId="77777777" w:rsidTr="000F5BE8">
        <w:tc>
          <w:tcPr>
            <w:tcW w:w="850" w:type="dxa"/>
          </w:tcPr>
          <w:p w14:paraId="71FB50F3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</w:p>
          <w:p w14:paraId="515D7CE0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0A8C8E4C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4D3BA2D2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15'</w:t>
            </w:r>
          </w:p>
        </w:tc>
        <w:tc>
          <w:tcPr>
            <w:tcW w:w="1536" w:type="dxa"/>
          </w:tcPr>
          <w:p w14:paraId="03E22863" w14:textId="77777777" w:rsidR="00B77802" w:rsidRPr="00E44524" w:rsidRDefault="00B77802" w:rsidP="000F5BE8">
            <w:pPr>
              <w:pStyle w:val="Titel3Neu"/>
              <w:rPr>
                <w:szCs w:val="21"/>
              </w:rPr>
            </w:pPr>
          </w:p>
          <w:p w14:paraId="16340621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4DBE140" w14:textId="77777777" w:rsidR="00B77802" w:rsidRPr="00E44524" w:rsidRDefault="00B77802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625D361B" w14:textId="6985C0D0" w:rsidR="00B77802" w:rsidRDefault="00B77802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2 zusammenfassen</w:t>
            </w:r>
          </w:p>
          <w:p w14:paraId="6782698D" w14:textId="2B55D3DB" w:rsidR="00B77802" w:rsidRPr="00142B67" w:rsidRDefault="00142B67" w:rsidP="00142B67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LINQ</w:t>
            </w:r>
          </w:p>
          <w:p w14:paraId="499BFA3C" w14:textId="4B418C9B" w:rsidR="00B8741C" w:rsidRPr="00B434DF" w:rsidRDefault="00142B67" w:rsidP="000F5BE8">
            <w:pPr>
              <w:pStyle w:val="TextNeu"/>
              <w:numPr>
                <w:ilvl w:val="0"/>
                <w:numId w:val="28"/>
              </w:numPr>
              <w:tabs>
                <w:tab w:val="clear" w:pos="510"/>
              </w:tabs>
              <w:ind w:left="277" w:hanging="277"/>
            </w:pPr>
            <w:r>
              <w:rPr>
                <w:szCs w:val="21"/>
              </w:rPr>
              <w:t>WinForms und WPF</w:t>
            </w:r>
          </w:p>
        </w:tc>
        <w:tc>
          <w:tcPr>
            <w:tcW w:w="2240" w:type="dxa"/>
          </w:tcPr>
          <w:p w14:paraId="7FDB9FBE" w14:textId="77777777" w:rsidR="00B77802" w:rsidRPr="004E4616" w:rsidRDefault="00B77802" w:rsidP="000F5BE8">
            <w:pPr>
              <w:pStyle w:val="Titel3Neu"/>
            </w:pPr>
          </w:p>
          <w:p w14:paraId="278C34F6" w14:textId="77777777" w:rsidR="00B77802" w:rsidRDefault="00B77802" w:rsidP="000F5BE8">
            <w:pPr>
              <w:pStyle w:val="TabellentextAufzhlung"/>
            </w:pPr>
            <w:r>
              <w:t>Flipchart</w:t>
            </w:r>
          </w:p>
          <w:p w14:paraId="48D87B70" w14:textId="77777777" w:rsidR="00B77802" w:rsidRPr="004E4616" w:rsidRDefault="00B77802" w:rsidP="000F5BE8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340448C3" w14:textId="77777777" w:rsidR="00B77802" w:rsidRPr="005D6A1A" w:rsidRDefault="00B77802" w:rsidP="000F5BE8">
            <w:pPr>
              <w:pStyle w:val="Titel3Neu"/>
            </w:pPr>
          </w:p>
          <w:p w14:paraId="236828D9" w14:textId="77777777" w:rsidR="00B77802" w:rsidRPr="005D6A1A" w:rsidRDefault="00B77802" w:rsidP="000F5BE8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7D082944" w14:textId="77777777" w:rsidTr="005E5067">
        <w:tc>
          <w:tcPr>
            <w:tcW w:w="850" w:type="dxa"/>
          </w:tcPr>
          <w:p w14:paraId="12D1EEA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ABCEFC8" w14:textId="7C9D1575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 w:rsidR="00B77802">
              <w:rPr>
                <w:sz w:val="21"/>
                <w:szCs w:val="21"/>
              </w:rPr>
              <w:t>:45</w:t>
            </w:r>
          </w:p>
        </w:tc>
        <w:tc>
          <w:tcPr>
            <w:tcW w:w="899" w:type="dxa"/>
          </w:tcPr>
          <w:p w14:paraId="5D479C34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1F405AD9" w14:textId="2D0A84EA" w:rsidR="00120CF4" w:rsidRPr="00E44524" w:rsidRDefault="00CC576A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2E9F627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494D5F0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00031E30" w14:textId="2C9CF19E" w:rsidR="00120CF4" w:rsidRPr="00E44524" w:rsidRDefault="00142B67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Gruppenarbeit</w:t>
            </w:r>
          </w:p>
        </w:tc>
        <w:tc>
          <w:tcPr>
            <w:tcW w:w="6333" w:type="dxa"/>
          </w:tcPr>
          <w:p w14:paraId="12A9C6CC" w14:textId="62FC016A" w:rsidR="00120CF4" w:rsidRPr="00E44524" w:rsidRDefault="00142B67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Eigene simple WPF anwendung </w:t>
            </w:r>
            <w:r w:rsidRPr="00142B67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Planen und erstellen</w:t>
            </w:r>
          </w:p>
        </w:tc>
        <w:tc>
          <w:tcPr>
            <w:tcW w:w="2240" w:type="dxa"/>
          </w:tcPr>
          <w:p w14:paraId="6789A6D0" w14:textId="77777777" w:rsidR="00B77802" w:rsidRPr="004E4616" w:rsidRDefault="00B77802" w:rsidP="00B77802">
            <w:pPr>
              <w:pStyle w:val="Titel3Neu"/>
            </w:pPr>
          </w:p>
          <w:p w14:paraId="163C2BCC" w14:textId="088C0DBB" w:rsidR="00120CF4" w:rsidRPr="004E4616" w:rsidRDefault="00111334" w:rsidP="00B77802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1D68EE71" w14:textId="77777777" w:rsidR="00120CF4" w:rsidRPr="005D6A1A" w:rsidRDefault="00120CF4" w:rsidP="005E5067">
            <w:pPr>
              <w:pStyle w:val="Titel3Neu"/>
            </w:pPr>
          </w:p>
          <w:p w14:paraId="5D901F28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4B6F2982" w14:textId="77777777" w:rsidTr="005E5067">
        <w:tc>
          <w:tcPr>
            <w:tcW w:w="850" w:type="dxa"/>
          </w:tcPr>
          <w:p w14:paraId="2C4F5845" w14:textId="0E775D6E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899" w:type="dxa"/>
          </w:tcPr>
          <w:p w14:paraId="6614EB16" w14:textId="59DD00DF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36" w:type="dxa"/>
          </w:tcPr>
          <w:p w14:paraId="4536D13D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305DA37" w14:textId="7533A8BB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B5C685D" w14:textId="06E0B2AF" w:rsidR="00120CF4" w:rsidRPr="00E44524" w:rsidRDefault="00120CF4" w:rsidP="005E5067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313662DB" w14:textId="416CD2D3" w:rsidR="00120CF4" w:rsidRPr="004E4616" w:rsidRDefault="00120CF4" w:rsidP="005E5067">
            <w:pPr>
              <w:pStyle w:val="TabellentextAufzhlung"/>
            </w:pPr>
          </w:p>
        </w:tc>
        <w:tc>
          <w:tcPr>
            <w:tcW w:w="879" w:type="dxa"/>
          </w:tcPr>
          <w:p w14:paraId="25DDDCDF" w14:textId="77777777" w:rsidR="00120CF4" w:rsidRPr="005D6A1A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120CF4" w14:paraId="31F6089C" w14:textId="77777777" w:rsidTr="005E5067">
        <w:tc>
          <w:tcPr>
            <w:tcW w:w="850" w:type="dxa"/>
            <w:shd w:val="clear" w:color="auto" w:fill="F2F2F2" w:themeFill="background1" w:themeFillShade="F2"/>
          </w:tcPr>
          <w:p w14:paraId="6C5CD961" w14:textId="4A857F85" w:rsidR="00120CF4" w:rsidRPr="00E44524" w:rsidRDefault="00CC576A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="00120CF4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00</w:t>
            </w:r>
            <w:r w:rsidR="00120CF4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10C4318" w14:textId="53FD93F1" w:rsidR="00120CF4" w:rsidRPr="00E44524" w:rsidRDefault="008565D2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627EC7">
              <w:rPr>
                <w:sz w:val="21"/>
                <w:szCs w:val="21"/>
              </w:rPr>
              <w:t>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E76B614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7B33E63E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1114D595" w14:textId="77777777" w:rsidR="00120CF4" w:rsidRPr="00E44524" w:rsidRDefault="00120CF4" w:rsidP="005E5067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7526EBF" w14:textId="77777777" w:rsidR="00120CF4" w:rsidRPr="004E4616" w:rsidRDefault="00120CF4" w:rsidP="005E5067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06F8960" w14:textId="77777777" w:rsidR="00120CF4" w:rsidRPr="00085964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627EC7" w14:paraId="1EA92B7B" w14:textId="77777777" w:rsidTr="000F5BE8">
        <w:tc>
          <w:tcPr>
            <w:tcW w:w="850" w:type="dxa"/>
          </w:tcPr>
          <w:p w14:paraId="5425E474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4CBA0C88" w14:textId="6D0230DE" w:rsidR="00627EC7" w:rsidRPr="00E44524" w:rsidRDefault="00627EC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8565D2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:</w:t>
            </w:r>
            <w:r w:rsidR="00CC576A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187FA7CF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745560FA" w14:textId="69AB9AAE" w:rsidR="00627EC7" w:rsidRPr="00E44524" w:rsidRDefault="00CC576A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</w:t>
            </w:r>
            <w:r w:rsidR="00627EC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A763A2E" w14:textId="77777777" w:rsidR="00627EC7" w:rsidRPr="00E44524" w:rsidRDefault="00627EC7" w:rsidP="000F5BE8">
            <w:pPr>
              <w:pStyle w:val="Titel3Neu"/>
              <w:rPr>
                <w:szCs w:val="21"/>
              </w:rPr>
            </w:pPr>
          </w:p>
          <w:p w14:paraId="74A2A4CA" w14:textId="77777777" w:rsidR="00627EC7" w:rsidRPr="00E44524" w:rsidRDefault="00627EC7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E98CE6C" w14:textId="5C565E16" w:rsidR="00627EC7" w:rsidRPr="00E44524" w:rsidRDefault="00CC576A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Gruppenarbeit</w:t>
            </w:r>
          </w:p>
        </w:tc>
        <w:tc>
          <w:tcPr>
            <w:tcW w:w="6333" w:type="dxa"/>
          </w:tcPr>
          <w:p w14:paraId="4A6F3FAE" w14:textId="695D2BBC" w:rsidR="008565D2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Eigene simple WPF anwendung </w:t>
            </w:r>
            <w:r w:rsidRPr="00142B67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Planen und erstellen</w:t>
            </w:r>
          </w:p>
        </w:tc>
        <w:tc>
          <w:tcPr>
            <w:tcW w:w="2240" w:type="dxa"/>
          </w:tcPr>
          <w:p w14:paraId="28EAD11A" w14:textId="77777777" w:rsidR="00627EC7" w:rsidRPr="004E4616" w:rsidRDefault="00627EC7" w:rsidP="000F5BE8">
            <w:pPr>
              <w:pStyle w:val="Titel3Neu"/>
            </w:pPr>
          </w:p>
          <w:p w14:paraId="4E2D530D" w14:textId="77777777" w:rsidR="00627EC7" w:rsidRDefault="00627EC7" w:rsidP="000F5BE8">
            <w:pPr>
              <w:pStyle w:val="TabellentextAufzhlung"/>
            </w:pPr>
            <w:r>
              <w:t>PC / Entwicklungsumgebung</w:t>
            </w:r>
          </w:p>
          <w:p w14:paraId="53649295" w14:textId="5BB855FE" w:rsidR="00627EC7" w:rsidRPr="004E4616" w:rsidRDefault="00627EC7" w:rsidP="000F5BE8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5A30D6B1" w14:textId="4FCC7BD1" w:rsidR="00627EC7" w:rsidRPr="005D6A1A" w:rsidRDefault="00627EC7" w:rsidP="00C15FF7">
            <w:pPr>
              <w:spacing w:before="60" w:after="60" w:line="240" w:lineRule="auto"/>
              <w:ind w:left="720" w:hanging="720"/>
            </w:pPr>
          </w:p>
        </w:tc>
      </w:tr>
      <w:tr w:rsidR="00CC576A" w14:paraId="41600760" w14:textId="77777777" w:rsidTr="000F5BE8">
        <w:tc>
          <w:tcPr>
            <w:tcW w:w="850" w:type="dxa"/>
          </w:tcPr>
          <w:p w14:paraId="3F41F78F" w14:textId="43AD3900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10:45</w:t>
            </w:r>
          </w:p>
        </w:tc>
        <w:tc>
          <w:tcPr>
            <w:tcW w:w="899" w:type="dxa"/>
          </w:tcPr>
          <w:p w14:paraId="60C30988" w14:textId="42AD6840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25’</w:t>
            </w:r>
          </w:p>
        </w:tc>
        <w:tc>
          <w:tcPr>
            <w:tcW w:w="1536" w:type="dxa"/>
          </w:tcPr>
          <w:p w14:paraId="3551856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37819A3" w14:textId="1B7BDAF6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Präsentation</w:t>
            </w:r>
          </w:p>
        </w:tc>
        <w:tc>
          <w:tcPr>
            <w:tcW w:w="6333" w:type="dxa"/>
          </w:tcPr>
          <w:p w14:paraId="164830BA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WPF Anwendungen präsentieren</w:t>
            </w:r>
          </w:p>
          <w:p w14:paraId="017C4BCC" w14:textId="6A820C2F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Präsentation</w:t>
            </w:r>
          </w:p>
        </w:tc>
        <w:tc>
          <w:tcPr>
            <w:tcW w:w="2240" w:type="dxa"/>
          </w:tcPr>
          <w:p w14:paraId="187492D3" w14:textId="77777777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4B316798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4164FD45" w14:textId="77777777" w:rsidTr="000F5BE8">
        <w:tc>
          <w:tcPr>
            <w:tcW w:w="850" w:type="dxa"/>
          </w:tcPr>
          <w:p w14:paraId="296CDFC9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449193E7" w14:textId="13D94284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11:10</w:t>
            </w:r>
          </w:p>
        </w:tc>
        <w:tc>
          <w:tcPr>
            <w:tcW w:w="899" w:type="dxa"/>
          </w:tcPr>
          <w:p w14:paraId="1D851479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1FE3E880" w14:textId="3056808F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35'</w:t>
            </w:r>
          </w:p>
        </w:tc>
        <w:tc>
          <w:tcPr>
            <w:tcW w:w="1536" w:type="dxa"/>
          </w:tcPr>
          <w:p w14:paraId="6659F904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055B3957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7B372FC" w14:textId="24B2ED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7F4CADFE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SQL Server</w:t>
            </w:r>
          </w:p>
          <w:p w14:paraId="3BBBD938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Was ist das, wie benutzt man das?</w:t>
            </w:r>
          </w:p>
          <w:p w14:paraId="3088FB35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SQL Server Express download</w:t>
            </w:r>
          </w:p>
          <w:p w14:paraId="1219ED22" w14:textId="77777777" w:rsidR="00CC576A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SSMS download</w:t>
            </w:r>
          </w:p>
          <w:p w14:paraId="5A4EDFBF" w14:textId="07AAF2C5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 xml:space="preserve">Einrichten SSMS </w:t>
            </w:r>
            <w:r w:rsidRPr="008565D2">
              <w:rPr>
                <w:szCs w:val="21"/>
              </w:rPr>
              <w:sym w:font="Wingdings" w:char="F0E0"/>
            </w:r>
            <w:r>
              <w:rPr>
                <w:szCs w:val="21"/>
              </w:rPr>
              <w:t xml:space="preserve"> SQL Server Mode, einstellen das DB zugriff hat</w:t>
            </w:r>
          </w:p>
        </w:tc>
        <w:tc>
          <w:tcPr>
            <w:tcW w:w="2240" w:type="dxa"/>
          </w:tcPr>
          <w:p w14:paraId="443012A2" w14:textId="77777777" w:rsidR="00CC576A" w:rsidRPr="004E4616" w:rsidRDefault="00CC576A" w:rsidP="00CC576A">
            <w:pPr>
              <w:pStyle w:val="Titel3Neu"/>
            </w:pPr>
          </w:p>
          <w:p w14:paraId="0347AAFF" w14:textId="77777777" w:rsidR="00CC576A" w:rsidRDefault="00CC576A" w:rsidP="00CC576A">
            <w:pPr>
              <w:pStyle w:val="TabellentextAufzhlung"/>
            </w:pPr>
            <w:r>
              <w:t>PC / Entwicklungsumgebung</w:t>
            </w:r>
          </w:p>
          <w:p w14:paraId="1EEA970D" w14:textId="6F779974" w:rsidR="00CC576A" w:rsidRPr="004E4616" w:rsidRDefault="00CC576A" w:rsidP="00CC576A">
            <w:pPr>
              <w:pStyle w:val="Titel3Neu"/>
            </w:pPr>
            <w:r>
              <w:t>Flipchart</w:t>
            </w:r>
          </w:p>
        </w:tc>
        <w:tc>
          <w:tcPr>
            <w:tcW w:w="879" w:type="dxa"/>
          </w:tcPr>
          <w:p w14:paraId="28B1A072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228948A7" w14:textId="77777777" w:rsidTr="000F5BE8">
        <w:tc>
          <w:tcPr>
            <w:tcW w:w="850" w:type="dxa"/>
          </w:tcPr>
          <w:p w14:paraId="60727D05" w14:textId="1C76BECD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233318D6" w14:textId="195CE981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7A4C926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669A1A6A" w14:textId="08B4C101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0F444FA" w14:textId="5FF9AED3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7606F6F2" w14:textId="36546D81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043C90BD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14D914B8" w14:textId="77777777" w:rsidTr="000F5BE8">
        <w:tc>
          <w:tcPr>
            <w:tcW w:w="850" w:type="dxa"/>
          </w:tcPr>
          <w:p w14:paraId="4ECC4F05" w14:textId="2BBB37C0" w:rsidR="00CC576A" w:rsidRPr="008565D2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0F005474" w14:textId="23B9D8B4" w:rsid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1AB48D41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1B9BC969" w14:textId="0F14958C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28A8FF8" w14:textId="31FB41B5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58C1FA3A" w14:textId="12827626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24A97ACF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274FBBA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C75225A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74B3B7A6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2D995D28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F979920" w14:textId="77777777" w:rsidR="00CC576A" w:rsidRPr="00085964" w:rsidRDefault="00CC576A" w:rsidP="00CC576A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25DA5969" w14:textId="77777777" w:rsidR="00CC576A" w:rsidRPr="009C5BE9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4A4E37E" w14:textId="77777777" w:rsidR="00CC576A" w:rsidRPr="004E4616" w:rsidRDefault="00CC576A" w:rsidP="00CC576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4B82428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1818EBDA" w14:textId="77777777" w:rsidTr="000F5BE8">
        <w:tc>
          <w:tcPr>
            <w:tcW w:w="850" w:type="dxa"/>
          </w:tcPr>
          <w:p w14:paraId="5AF5C5BB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21AF6BAE" w14:textId="7A8A1870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61C2B665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05DC25C6" w14:textId="26B2CA5C" w:rsidR="00CC576A" w:rsidRPr="00E44524" w:rsidRDefault="00A32045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CC576A">
              <w:rPr>
                <w:sz w:val="21"/>
                <w:szCs w:val="21"/>
              </w:rPr>
              <w:t>0</w:t>
            </w:r>
            <w:r w:rsidR="00CC576A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9A1D1AD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7FF5D540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02FEAD" w14:textId="4FFCD9F9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69FD589E" w14:textId="2951A40B" w:rsidR="00A32045" w:rsidRPr="00A32045" w:rsidRDefault="00CC576A" w:rsidP="00A32045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Einstieg EF</w:t>
            </w:r>
          </w:p>
        </w:tc>
        <w:tc>
          <w:tcPr>
            <w:tcW w:w="2240" w:type="dxa"/>
          </w:tcPr>
          <w:p w14:paraId="373D8A7A" w14:textId="77777777" w:rsidR="00CC576A" w:rsidRPr="004E4616" w:rsidRDefault="00CC576A" w:rsidP="00CC576A">
            <w:pPr>
              <w:pStyle w:val="Titel3Neu"/>
            </w:pPr>
          </w:p>
          <w:p w14:paraId="4EF6456F" w14:textId="1A90D5F5" w:rsidR="00CC576A" w:rsidRPr="004E4616" w:rsidRDefault="00CC576A" w:rsidP="00CC576A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1FC65E35" w14:textId="6D254C78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6B77B8FA" w14:textId="77777777" w:rsidTr="000F5BE8">
        <w:tc>
          <w:tcPr>
            <w:tcW w:w="850" w:type="dxa"/>
          </w:tcPr>
          <w:p w14:paraId="33226A68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544D861E" w14:textId="4A45DE44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12:55</w:t>
            </w:r>
          </w:p>
        </w:tc>
        <w:tc>
          <w:tcPr>
            <w:tcW w:w="899" w:type="dxa"/>
          </w:tcPr>
          <w:p w14:paraId="4FD5C278" w14:textId="77777777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  <w:p w14:paraId="3D1F02FE" w14:textId="1BCCE0EA" w:rsidR="00CC576A" w:rsidRPr="00CC576A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CC576A">
              <w:rPr>
                <w:b w:val="0"/>
                <w:bCs w:val="0"/>
                <w:szCs w:val="21"/>
              </w:rPr>
              <w:t>60'</w:t>
            </w:r>
          </w:p>
        </w:tc>
        <w:tc>
          <w:tcPr>
            <w:tcW w:w="1536" w:type="dxa"/>
          </w:tcPr>
          <w:p w14:paraId="47C45290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69C298CC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696CB1BC" w14:textId="51A038C0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09EB5B28" w14:textId="467CA5E1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Teil 1 (DB Verbindung, Context Klasse, Auto</w:t>
            </w:r>
            <w:r w:rsidR="00A32045">
              <w:rPr>
                <w:szCs w:val="21"/>
              </w:rPr>
              <w:t>r</w:t>
            </w:r>
            <w:r>
              <w:rPr>
                <w:szCs w:val="21"/>
              </w:rPr>
              <w:t xml:space="preserve"> Klasse)</w:t>
            </w:r>
          </w:p>
        </w:tc>
        <w:tc>
          <w:tcPr>
            <w:tcW w:w="2240" w:type="dxa"/>
          </w:tcPr>
          <w:p w14:paraId="5061BD9F" w14:textId="77777777" w:rsidR="00CC576A" w:rsidRPr="004E4616" w:rsidRDefault="00CC576A" w:rsidP="00CC576A">
            <w:pPr>
              <w:pStyle w:val="Titel3Neu"/>
            </w:pPr>
          </w:p>
          <w:p w14:paraId="2514C98D" w14:textId="50B44DFC" w:rsidR="00CC576A" w:rsidRPr="004E4616" w:rsidRDefault="00CC576A" w:rsidP="00CC576A">
            <w:pPr>
              <w:pStyle w:val="Titel3Neu"/>
            </w:pPr>
            <w:r>
              <w:t>PC/ Entwicklungsumgebung</w:t>
            </w:r>
          </w:p>
        </w:tc>
        <w:tc>
          <w:tcPr>
            <w:tcW w:w="879" w:type="dxa"/>
          </w:tcPr>
          <w:p w14:paraId="2984ECA8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3D2D2EE4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67672917" w14:textId="6A0B4B37" w:rsidR="00CC576A" w:rsidRPr="001D5E08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13:55</w:t>
            </w:r>
          </w:p>
        </w:tc>
        <w:tc>
          <w:tcPr>
            <w:tcW w:w="899" w:type="dxa"/>
          </w:tcPr>
          <w:p w14:paraId="7BA04EDD" w14:textId="7C852EE2" w:rsidR="00CC576A" w:rsidRPr="0079360E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4FFE699F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6E26E3FB" w14:textId="1C9E27A3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6505119D" w14:textId="230C9238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Teil 1 Besprechen</w:t>
            </w:r>
          </w:p>
          <w:p w14:paraId="1B5235D1" w14:textId="34523AC6" w:rsidR="00CC576A" w:rsidRPr="00FC681D" w:rsidRDefault="00CC576A" w:rsidP="00CC576A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b/>
              </w:rPr>
            </w:pPr>
          </w:p>
        </w:tc>
        <w:tc>
          <w:tcPr>
            <w:tcW w:w="2240" w:type="dxa"/>
          </w:tcPr>
          <w:p w14:paraId="3BE74846" w14:textId="77777777" w:rsidR="00CC576A" w:rsidRPr="004E4616" w:rsidRDefault="00CC576A" w:rsidP="00CC576A">
            <w:pPr>
              <w:pStyle w:val="Titel3Neu"/>
            </w:pPr>
          </w:p>
          <w:p w14:paraId="32CC8BDC" w14:textId="77777777" w:rsidR="00CC576A" w:rsidRPr="000A24CA" w:rsidRDefault="00CC576A" w:rsidP="00CC576A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638D4216" w14:textId="3CDC0D09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483DA389" w14:textId="77777777" w:rsidTr="000F5BE8">
        <w:tc>
          <w:tcPr>
            <w:tcW w:w="850" w:type="dxa"/>
          </w:tcPr>
          <w:p w14:paraId="4B29CC9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D99F141" w14:textId="16761B5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14:00</w:t>
            </w:r>
          </w:p>
        </w:tc>
        <w:tc>
          <w:tcPr>
            <w:tcW w:w="899" w:type="dxa"/>
          </w:tcPr>
          <w:p w14:paraId="35C919E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7EF2FA0B" w14:textId="11FF391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A6F7D5E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32296547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43E8A0A" w14:textId="777777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  <w:p w14:paraId="791F1E5F" w14:textId="22272EE3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C1098A2" w14:textId="442A4BB9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Teil 2 lösen</w:t>
            </w:r>
          </w:p>
        </w:tc>
        <w:tc>
          <w:tcPr>
            <w:tcW w:w="2240" w:type="dxa"/>
          </w:tcPr>
          <w:p w14:paraId="33BC69C6" w14:textId="77777777" w:rsidR="00CC576A" w:rsidRPr="004E4616" w:rsidRDefault="00CC576A" w:rsidP="00CC576A">
            <w:pPr>
              <w:pStyle w:val="Titel3Neu"/>
            </w:pPr>
          </w:p>
          <w:p w14:paraId="5E32B27C" w14:textId="77777777" w:rsidR="00CC576A" w:rsidRDefault="00CC576A" w:rsidP="00CC576A">
            <w:pPr>
              <w:pStyle w:val="TabellentextAufzhlung"/>
            </w:pPr>
            <w:r>
              <w:t>PC / Entwicklungsumgebung</w:t>
            </w:r>
          </w:p>
          <w:p w14:paraId="59F62BEB" w14:textId="77777777" w:rsidR="00CC576A" w:rsidRPr="004E4616" w:rsidRDefault="00CC576A" w:rsidP="00CC576A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53FFAD49" w14:textId="77777777" w:rsidR="00CC576A" w:rsidRPr="005D6A1A" w:rsidRDefault="00CC576A" w:rsidP="00CC576A">
            <w:pPr>
              <w:pStyle w:val="Titel3Neu"/>
            </w:pPr>
          </w:p>
          <w:p w14:paraId="12A7BE56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7C187760" w14:textId="77777777" w:rsidTr="000F5BE8">
        <w:tc>
          <w:tcPr>
            <w:tcW w:w="850" w:type="dxa"/>
          </w:tcPr>
          <w:p w14:paraId="2DEC8F27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673C950C" w14:textId="477E0DBC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14:00</w:t>
            </w:r>
          </w:p>
        </w:tc>
        <w:tc>
          <w:tcPr>
            <w:tcW w:w="899" w:type="dxa"/>
          </w:tcPr>
          <w:p w14:paraId="1A2ECAF3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02C7ABC" w14:textId="7603A2AA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56D4974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  <w:p w14:paraId="1CA7A1BD" w14:textId="7777777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5F484C8" w14:textId="7FB62557" w:rsidR="00CC576A" w:rsidRPr="00E44524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7096E48A" w14:textId="7914B909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Aufgabe komplett besprechen</w:t>
            </w:r>
          </w:p>
          <w:p w14:paraId="5CCF07D1" w14:textId="04843E9C" w:rsidR="00CC576A" w:rsidRPr="00E44524" w:rsidRDefault="00CC576A" w:rsidP="00CC576A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0D6BD544" w14:textId="77777777" w:rsidR="00CC576A" w:rsidRPr="004E4616" w:rsidRDefault="00CC576A" w:rsidP="00CC576A">
            <w:pPr>
              <w:pStyle w:val="Titel3Neu"/>
            </w:pPr>
          </w:p>
          <w:p w14:paraId="7CE13A3C" w14:textId="77777777" w:rsidR="00CC576A" w:rsidRPr="004E4616" w:rsidRDefault="00CC576A" w:rsidP="00CC576A">
            <w:pPr>
              <w:pStyle w:val="TabellentextAufzhlung"/>
            </w:pPr>
            <w:r>
              <w:t>Flipchart</w:t>
            </w:r>
          </w:p>
        </w:tc>
        <w:tc>
          <w:tcPr>
            <w:tcW w:w="879" w:type="dxa"/>
          </w:tcPr>
          <w:p w14:paraId="1003C7E6" w14:textId="77777777" w:rsidR="00CC576A" w:rsidRPr="005D6A1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3A51A870" w14:textId="77777777" w:rsidTr="000F5BE8">
        <w:tc>
          <w:tcPr>
            <w:tcW w:w="850" w:type="dxa"/>
          </w:tcPr>
          <w:p w14:paraId="3EAC0AB9" w14:textId="56B503F8" w:rsidR="00CC576A" w:rsidRPr="005E4257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899" w:type="dxa"/>
          </w:tcPr>
          <w:p w14:paraId="69242E3A" w14:textId="79662AE4" w:rsidR="00CC576A" w:rsidRPr="005E4257" w:rsidRDefault="00CC576A" w:rsidP="00CC576A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</w:p>
        </w:tc>
        <w:tc>
          <w:tcPr>
            <w:tcW w:w="1536" w:type="dxa"/>
          </w:tcPr>
          <w:p w14:paraId="2C0E4ACD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3B586B3F" w14:textId="77777777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4A172262" w14:textId="3910DB2C" w:rsidR="00CC576A" w:rsidRDefault="00CC576A" w:rsidP="00CC576A">
            <w:pPr>
              <w:pStyle w:val="Titel3Neu"/>
              <w:rPr>
                <w:szCs w:val="21"/>
              </w:rPr>
            </w:pPr>
          </w:p>
        </w:tc>
        <w:tc>
          <w:tcPr>
            <w:tcW w:w="2240" w:type="dxa"/>
          </w:tcPr>
          <w:p w14:paraId="748EE2EA" w14:textId="77777777" w:rsidR="00CC576A" w:rsidRPr="004E4616" w:rsidRDefault="00CC576A" w:rsidP="00CC576A">
            <w:pPr>
              <w:pStyle w:val="Titel3Neu"/>
            </w:pPr>
          </w:p>
        </w:tc>
        <w:tc>
          <w:tcPr>
            <w:tcW w:w="879" w:type="dxa"/>
          </w:tcPr>
          <w:p w14:paraId="28A418A1" w14:textId="77777777" w:rsidR="00CC576A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14:paraId="76949CC6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26D49C5A" w14:textId="276DC44F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14:45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57EE5FD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049E4B7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DD8171A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05FAF307" w14:textId="77777777" w:rsidR="00CC576A" w:rsidRPr="00E44524" w:rsidRDefault="00CC576A" w:rsidP="00CC576A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0749F7F6" w14:textId="77777777" w:rsidR="00CC576A" w:rsidRPr="004E4616" w:rsidRDefault="00CC576A" w:rsidP="00CC576A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BBA567C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342C4786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4B2C3147" w14:textId="0CCC9A63" w:rsidR="00CC576A" w:rsidRPr="001D5E08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15:05</w:t>
            </w:r>
          </w:p>
        </w:tc>
        <w:tc>
          <w:tcPr>
            <w:tcW w:w="899" w:type="dxa"/>
          </w:tcPr>
          <w:p w14:paraId="796B5C3D" w14:textId="67AFE40B" w:rsidR="00CC576A" w:rsidRPr="0079360E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15</w:t>
            </w:r>
            <w:r w:rsidRPr="0079360E">
              <w:rPr>
                <w:b w:val="0"/>
              </w:rPr>
              <w:t>'</w:t>
            </w:r>
          </w:p>
        </w:tc>
        <w:tc>
          <w:tcPr>
            <w:tcW w:w="1536" w:type="dxa"/>
          </w:tcPr>
          <w:p w14:paraId="26BE7C22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4ACF472" w14:textId="2270E114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29981672" w14:textId="77777777" w:rsidR="00CC576A" w:rsidRPr="00E44524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EF Aufgabe komplett besprechen</w:t>
            </w:r>
          </w:p>
          <w:p w14:paraId="451F888F" w14:textId="63B461B4" w:rsidR="00CC576A" w:rsidRPr="00FC681D" w:rsidRDefault="00CC576A" w:rsidP="00CC576A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65C6C032" w14:textId="77777777" w:rsidR="00CC576A" w:rsidRPr="004E4616" w:rsidRDefault="00CC576A" w:rsidP="00CC576A">
            <w:pPr>
              <w:pStyle w:val="Titel3Neu"/>
            </w:pPr>
          </w:p>
          <w:p w14:paraId="14C82DBC" w14:textId="77777777" w:rsidR="00CC576A" w:rsidRPr="000A24CA" w:rsidRDefault="00CC576A" w:rsidP="00CC576A">
            <w:pPr>
              <w:pStyle w:val="TextNeu"/>
              <w:numPr>
                <w:ilvl w:val="0"/>
                <w:numId w:val="33"/>
              </w:numPr>
              <w:tabs>
                <w:tab w:val="clear" w:pos="510"/>
                <w:tab w:val="left" w:pos="0"/>
              </w:tabs>
              <w:ind w:left="320" w:hanging="284"/>
            </w:pPr>
            <w:r>
              <w:t>PC / Entwicklungsumgebung</w:t>
            </w:r>
          </w:p>
        </w:tc>
        <w:tc>
          <w:tcPr>
            <w:tcW w:w="879" w:type="dxa"/>
          </w:tcPr>
          <w:p w14:paraId="221C566D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  <w:tr w:rsidR="00CC576A" w:rsidRPr="00085964" w14:paraId="4F3E92FF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</w:tcPr>
          <w:p w14:paraId="0D8F3828" w14:textId="44CC6B3D" w:rsidR="00CC576A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lastRenderedPageBreak/>
              <w:t>15:20</w:t>
            </w:r>
          </w:p>
        </w:tc>
        <w:tc>
          <w:tcPr>
            <w:tcW w:w="899" w:type="dxa"/>
          </w:tcPr>
          <w:p w14:paraId="4A6A0284" w14:textId="271ECFA1" w:rsidR="00CC576A" w:rsidRDefault="00CC576A" w:rsidP="00CC576A">
            <w:pPr>
              <w:pStyle w:val="Titel3Neu"/>
              <w:jc w:val="right"/>
              <w:rPr>
                <w:b w:val="0"/>
              </w:rPr>
            </w:pPr>
            <w:r>
              <w:rPr>
                <w:b w:val="0"/>
              </w:rPr>
              <w:t>70’</w:t>
            </w:r>
          </w:p>
        </w:tc>
        <w:tc>
          <w:tcPr>
            <w:tcW w:w="1536" w:type="dxa"/>
          </w:tcPr>
          <w:p w14:paraId="5FEF4D54" w14:textId="77777777" w:rsidR="00CC576A" w:rsidRPr="00085964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</w:pPr>
          </w:p>
        </w:tc>
        <w:tc>
          <w:tcPr>
            <w:tcW w:w="1580" w:type="dxa"/>
          </w:tcPr>
          <w:p w14:paraId="7A768560" w14:textId="7031D9B3" w:rsidR="00CC576A" w:rsidRDefault="00CC576A" w:rsidP="00CC576A">
            <w:pPr>
              <w:tabs>
                <w:tab w:val="clear" w:pos="510"/>
              </w:tabs>
              <w:spacing w:before="60" w:after="60" w:line="24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Selbständig</w:t>
            </w:r>
          </w:p>
        </w:tc>
        <w:tc>
          <w:tcPr>
            <w:tcW w:w="6333" w:type="dxa"/>
          </w:tcPr>
          <w:p w14:paraId="2FE7A95D" w14:textId="2CD254ED" w:rsidR="00CC576A" w:rsidRDefault="00CC576A" w:rsidP="00CC576A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Weiter Tabellen hinzufügen und ausprobieren</w:t>
            </w:r>
          </w:p>
        </w:tc>
        <w:tc>
          <w:tcPr>
            <w:tcW w:w="2240" w:type="dxa"/>
          </w:tcPr>
          <w:p w14:paraId="6559276E" w14:textId="4F5FC68E" w:rsidR="00CC576A" w:rsidRPr="00CC576A" w:rsidRDefault="00CC576A" w:rsidP="00CC576A">
            <w:pPr>
              <w:pStyle w:val="Titel3Neu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CC576A">
              <w:rPr>
                <w:b w:val="0"/>
                <w:bCs w:val="0"/>
              </w:rPr>
              <w:t>PC / Entwicklungsumgebung</w:t>
            </w:r>
          </w:p>
        </w:tc>
        <w:tc>
          <w:tcPr>
            <w:tcW w:w="879" w:type="dxa"/>
          </w:tcPr>
          <w:p w14:paraId="284A8E37" w14:textId="77777777" w:rsidR="00CC576A" w:rsidRPr="00085964" w:rsidRDefault="00CC576A" w:rsidP="00CC576A">
            <w:pPr>
              <w:spacing w:before="60" w:after="60" w:line="240" w:lineRule="auto"/>
              <w:ind w:left="720" w:hanging="720"/>
            </w:pPr>
          </w:p>
        </w:tc>
      </w:tr>
    </w:tbl>
    <w:p w14:paraId="3871AE1E" w14:textId="3CA42B11" w:rsidR="00356622" w:rsidRPr="001D653F" w:rsidRDefault="00A13F6E" w:rsidP="001D653F">
      <w:r>
        <w:rPr>
          <w:b/>
          <w:bCs/>
        </w:rPr>
        <w:br w:type="page"/>
      </w:r>
    </w:p>
    <w:p w14:paraId="7C318418" w14:textId="77777777" w:rsidR="00DC3221" w:rsidRDefault="004E46F2" w:rsidP="004E46F2">
      <w:pPr>
        <w:pStyle w:val="Titel2Neu"/>
      </w:pPr>
      <w:r>
        <w:lastRenderedPageBreak/>
        <w:tab/>
      </w:r>
      <w:r w:rsidR="00DC3221">
        <w:tab/>
        <w:t>4. Tag</w:t>
      </w:r>
    </w:p>
    <w:p w14:paraId="12A58CB3" w14:textId="77777777" w:rsidR="00DC3221" w:rsidRDefault="00DC3221" w:rsidP="00DC3221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6FF361DE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46B50F4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2B170E8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2E940ED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0109BC0D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6D7FFAD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61C5F153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01C7FAF6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A50B1B" w14:paraId="0F7C43FE" w14:textId="77777777" w:rsidTr="000F5BE8">
        <w:tc>
          <w:tcPr>
            <w:tcW w:w="850" w:type="dxa"/>
          </w:tcPr>
          <w:p w14:paraId="4A0F6829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</w:p>
          <w:p w14:paraId="4C1BC310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6017124E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0261DD7" w14:textId="001039E1" w:rsidR="00A50B1B" w:rsidRPr="00E44524" w:rsidRDefault="005E4257" w:rsidP="000F5BE8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A50B1B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153A357" w14:textId="77777777" w:rsidR="00A50B1B" w:rsidRPr="00E44524" w:rsidRDefault="00A50B1B" w:rsidP="000F5BE8">
            <w:pPr>
              <w:pStyle w:val="Titel3Neu"/>
              <w:rPr>
                <w:szCs w:val="21"/>
              </w:rPr>
            </w:pPr>
          </w:p>
          <w:p w14:paraId="00ADF92E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2D3D1282" w14:textId="77777777" w:rsidR="00A50B1B" w:rsidRPr="00E44524" w:rsidRDefault="00A50B1B" w:rsidP="000F5BE8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1AFBDE6E" w14:textId="3D794F1F" w:rsidR="00A50B1B" w:rsidRDefault="00A50B1B" w:rsidP="000F5BE8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3 zusammenfassen</w:t>
            </w:r>
          </w:p>
          <w:p w14:paraId="0F2C41DB" w14:textId="77841A58" w:rsidR="00B8741C" w:rsidRPr="00CC576A" w:rsidRDefault="005E4257" w:rsidP="00CC576A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Entityframework</w:t>
            </w:r>
          </w:p>
        </w:tc>
        <w:tc>
          <w:tcPr>
            <w:tcW w:w="2240" w:type="dxa"/>
          </w:tcPr>
          <w:p w14:paraId="2FE738BD" w14:textId="77777777" w:rsidR="00A50B1B" w:rsidRPr="004E4616" w:rsidRDefault="00A50B1B" w:rsidP="000F5BE8">
            <w:pPr>
              <w:pStyle w:val="Titel3Neu"/>
            </w:pPr>
          </w:p>
          <w:p w14:paraId="54787DC1" w14:textId="77777777" w:rsidR="00A50B1B" w:rsidRDefault="00A50B1B" w:rsidP="000F5BE8">
            <w:pPr>
              <w:pStyle w:val="TabellentextAufzhlung"/>
            </w:pPr>
            <w:r>
              <w:t>Flipchart</w:t>
            </w:r>
          </w:p>
          <w:p w14:paraId="2D7D3FD0" w14:textId="77777777" w:rsidR="00A50B1B" w:rsidRPr="004E4616" w:rsidRDefault="00A50B1B" w:rsidP="000F5BE8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3905DB37" w14:textId="77777777" w:rsidR="00A50B1B" w:rsidRPr="005D6A1A" w:rsidRDefault="00A50B1B" w:rsidP="000F5BE8">
            <w:pPr>
              <w:pStyle w:val="Titel3Neu"/>
            </w:pPr>
          </w:p>
          <w:p w14:paraId="30B79FDA" w14:textId="77777777" w:rsidR="00A50B1B" w:rsidRPr="005D6A1A" w:rsidRDefault="00A50B1B" w:rsidP="000F5BE8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20CF4" w14:paraId="33046806" w14:textId="77777777" w:rsidTr="005E5067">
        <w:tc>
          <w:tcPr>
            <w:tcW w:w="850" w:type="dxa"/>
          </w:tcPr>
          <w:p w14:paraId="66FE6BD2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497B56E4" w14:textId="7A831D87" w:rsidR="00120CF4" w:rsidRPr="00E44524" w:rsidRDefault="007A7775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5E4257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:</w:t>
            </w:r>
            <w:r w:rsidR="005E4257">
              <w:rPr>
                <w:sz w:val="21"/>
                <w:szCs w:val="21"/>
              </w:rPr>
              <w:t>50</w:t>
            </w:r>
          </w:p>
        </w:tc>
        <w:tc>
          <w:tcPr>
            <w:tcW w:w="899" w:type="dxa"/>
          </w:tcPr>
          <w:p w14:paraId="1BC14F7B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212F5AD" w14:textId="430764FC" w:rsidR="00120CF4" w:rsidRPr="00E44524" w:rsidRDefault="007A7775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C67DF7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7F3B39E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3C4F251" w14:textId="614A7959" w:rsidR="00120CF4" w:rsidRPr="00E44524" w:rsidRDefault="005E4257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282E9591" w14:textId="3518A5B8" w:rsidR="00120CF4" w:rsidRDefault="005E4257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Async, Sync</w:t>
            </w:r>
          </w:p>
          <w:p w14:paraId="5AB1AABB" w14:textId="77777777" w:rsidR="007A7775" w:rsidRPr="005E4257" w:rsidRDefault="005E4257" w:rsidP="007A7775">
            <w:pPr>
              <w:pStyle w:val="TabellentextAufzhlung"/>
              <w:ind w:left="554" w:hanging="277"/>
              <w:rPr>
                <w:b/>
              </w:rPr>
            </w:pPr>
            <w:r>
              <w:rPr>
                <w:szCs w:val="21"/>
              </w:rPr>
              <w:t>Schüler müssen herausfinden was das ist</w:t>
            </w:r>
          </w:p>
          <w:p w14:paraId="0590D55C" w14:textId="2760B4D4" w:rsidR="005E4257" w:rsidRPr="007A7775" w:rsidRDefault="005E4257" w:rsidP="007A7775">
            <w:pPr>
              <w:pStyle w:val="TabellentextAufzhlung"/>
              <w:ind w:left="554" w:hanging="277"/>
              <w:rPr>
                <w:b/>
              </w:rPr>
            </w:pPr>
            <w:r>
              <w:rPr>
                <w:szCs w:val="21"/>
              </w:rPr>
              <w:t>Austausch am Ende</w:t>
            </w:r>
          </w:p>
        </w:tc>
        <w:tc>
          <w:tcPr>
            <w:tcW w:w="2240" w:type="dxa"/>
          </w:tcPr>
          <w:p w14:paraId="01098748" w14:textId="77777777" w:rsidR="007A7775" w:rsidRPr="004E4616" w:rsidRDefault="007A7775" w:rsidP="007A7775">
            <w:pPr>
              <w:pStyle w:val="Titel3Neu"/>
            </w:pPr>
          </w:p>
          <w:p w14:paraId="65978A0E" w14:textId="43C65575" w:rsidR="007A7775" w:rsidRDefault="007A7775" w:rsidP="007A7775">
            <w:pPr>
              <w:pStyle w:val="TabellentextAufzhlung"/>
            </w:pPr>
            <w:r>
              <w:t>Flipchart</w:t>
            </w:r>
          </w:p>
          <w:p w14:paraId="2055EC49" w14:textId="41FA8CA6" w:rsidR="00120CF4" w:rsidRPr="004E4616" w:rsidRDefault="007A7775" w:rsidP="007A7775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5F7BFF77" w14:textId="4C1AFBAA" w:rsidR="007A7775" w:rsidRPr="005D6A1A" w:rsidRDefault="007A7775" w:rsidP="00D6208C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5E4257" w14:paraId="1E9AE152" w14:textId="77777777" w:rsidTr="005E5067">
        <w:tc>
          <w:tcPr>
            <w:tcW w:w="850" w:type="dxa"/>
          </w:tcPr>
          <w:p w14:paraId="28AB40D5" w14:textId="59756A27" w:rsidR="005E4257" w:rsidRPr="005E4257" w:rsidRDefault="005E4257" w:rsidP="005E425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5E4257">
              <w:rPr>
                <w:b w:val="0"/>
                <w:bCs w:val="0"/>
                <w:szCs w:val="21"/>
              </w:rPr>
              <w:t>9:35</w:t>
            </w:r>
          </w:p>
        </w:tc>
        <w:tc>
          <w:tcPr>
            <w:tcW w:w="899" w:type="dxa"/>
          </w:tcPr>
          <w:p w14:paraId="4CE2F123" w14:textId="095DED0E" w:rsidR="005E4257" w:rsidRPr="005E4257" w:rsidRDefault="005E4257" w:rsidP="005E4257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15’</w:t>
            </w:r>
          </w:p>
        </w:tc>
        <w:tc>
          <w:tcPr>
            <w:tcW w:w="1536" w:type="dxa"/>
          </w:tcPr>
          <w:p w14:paraId="3949A9AD" w14:textId="77777777" w:rsidR="005E4257" w:rsidRPr="00E44524" w:rsidRDefault="005E4257" w:rsidP="005E5067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59FF2325" w14:textId="2B635D73" w:rsidR="005E4257" w:rsidRDefault="0011133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Einführung</w:t>
            </w:r>
          </w:p>
        </w:tc>
        <w:tc>
          <w:tcPr>
            <w:tcW w:w="6333" w:type="dxa"/>
          </w:tcPr>
          <w:p w14:paraId="5E615C30" w14:textId="77777777" w:rsidR="005E4257" w:rsidRDefault="005E4257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Async, Sync</w:t>
            </w:r>
          </w:p>
          <w:p w14:paraId="2BF41F5B" w14:textId="75718664" w:rsidR="005E4257" w:rsidRPr="005E4257" w:rsidRDefault="005E4257" w:rsidP="005E4257">
            <w:pPr>
              <w:pStyle w:val="TextNeu"/>
              <w:numPr>
                <w:ilvl w:val="0"/>
                <w:numId w:val="48"/>
              </w:numPr>
            </w:pPr>
            <w:r>
              <w:t>Präsentation und Beispiel</w:t>
            </w:r>
          </w:p>
        </w:tc>
        <w:tc>
          <w:tcPr>
            <w:tcW w:w="2240" w:type="dxa"/>
          </w:tcPr>
          <w:p w14:paraId="4F63A286" w14:textId="77777777" w:rsidR="005E4257" w:rsidRPr="004E4616" w:rsidRDefault="005E4257" w:rsidP="007A7775">
            <w:pPr>
              <w:pStyle w:val="Titel3Neu"/>
            </w:pPr>
          </w:p>
        </w:tc>
        <w:tc>
          <w:tcPr>
            <w:tcW w:w="879" w:type="dxa"/>
          </w:tcPr>
          <w:p w14:paraId="3C5EDEEC" w14:textId="77777777" w:rsidR="005E4257" w:rsidRPr="00C47FCC" w:rsidRDefault="005E4257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  <w:rPr>
                <w:sz w:val="20"/>
              </w:rPr>
            </w:pPr>
          </w:p>
        </w:tc>
      </w:tr>
      <w:tr w:rsidR="007A7775" w14:paraId="4DA3C35C" w14:textId="77777777" w:rsidTr="000F5BE8">
        <w:tc>
          <w:tcPr>
            <w:tcW w:w="850" w:type="dxa"/>
            <w:shd w:val="clear" w:color="auto" w:fill="F2F2F2" w:themeFill="background1" w:themeFillShade="F2"/>
          </w:tcPr>
          <w:p w14:paraId="36978686" w14:textId="13A6C9F9" w:rsidR="007A7775" w:rsidRPr="00E44524" w:rsidRDefault="005E4257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  <w:r w:rsidR="007A7775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50</w:t>
            </w:r>
            <w:r w:rsidR="007A7775"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E1086F0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B15913D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57181F0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E92B78A" w14:textId="77777777" w:rsidR="007A7775" w:rsidRPr="00E44524" w:rsidRDefault="007A7775" w:rsidP="000F5BE8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5D9823CA" w14:textId="77777777" w:rsidR="007A7775" w:rsidRPr="004E4616" w:rsidRDefault="007A7775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30A1E38F" w14:textId="77777777" w:rsidR="007A7775" w:rsidRPr="00085964" w:rsidRDefault="007A7775" w:rsidP="000F5BE8">
            <w:pPr>
              <w:spacing w:before="60" w:after="60" w:line="240" w:lineRule="auto"/>
              <w:ind w:left="720" w:hanging="720"/>
            </w:pPr>
          </w:p>
        </w:tc>
      </w:tr>
      <w:tr w:rsidR="00120CF4" w14:paraId="4563F605" w14:textId="77777777" w:rsidTr="005E5067">
        <w:tc>
          <w:tcPr>
            <w:tcW w:w="850" w:type="dxa"/>
          </w:tcPr>
          <w:p w14:paraId="4B17885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60D578F8" w14:textId="6EF01876" w:rsidR="00120CF4" w:rsidRPr="00E44524" w:rsidRDefault="00C47FCC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10:</w:t>
            </w:r>
            <w:r w:rsidR="005E4257"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788EB15C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5370C83" w14:textId="450E55FC" w:rsidR="00120CF4" w:rsidRPr="00E44524" w:rsidRDefault="005E4257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  <w:r w:rsidR="00C47FCC">
              <w:rPr>
                <w:sz w:val="21"/>
                <w:szCs w:val="21"/>
              </w:rPr>
              <w:t>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BE7BB41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04079943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28F6181" w14:textId="4A0D145A" w:rsidR="00120CF4" w:rsidRPr="00E44524" w:rsidRDefault="00F64089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419C5440" w14:textId="6DAE5BE3" w:rsidR="00120CF4" w:rsidRPr="00E44524" w:rsidRDefault="005E4257" w:rsidP="005E5067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Async, Sync Aufgabe</w:t>
            </w:r>
          </w:p>
          <w:p w14:paraId="76D2249E" w14:textId="77777777" w:rsidR="00A32045" w:rsidRDefault="005E4257" w:rsidP="00A32045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 w:rsidRPr="005E4257">
              <w:rPr>
                <w:szCs w:val="21"/>
              </w:rPr>
              <w:t>Implementation der Aufgabe mit Async und Sync</w:t>
            </w:r>
            <w:r w:rsidR="00F64089" w:rsidRPr="005E4257">
              <w:rPr>
                <w:szCs w:val="21"/>
              </w:rPr>
              <w:t>.</w:t>
            </w:r>
            <w:r w:rsidR="00A32045">
              <w:rPr>
                <w:szCs w:val="21"/>
              </w:rPr>
              <w:t xml:space="preserve"> (MicrosoftSeite)</w:t>
            </w:r>
          </w:p>
          <w:p w14:paraId="2558F28B" w14:textId="64155643" w:rsidR="00687F73" w:rsidRPr="00A32045" w:rsidRDefault="00687F73" w:rsidP="00A32045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 w:rsidRPr="00687F73">
              <w:rPr>
                <w:szCs w:val="21"/>
              </w:rPr>
              <w:t>https://docs.microsoft.com/en-us/dotnet/csharp/programming-guide/concepts/async/</w:t>
            </w:r>
          </w:p>
        </w:tc>
        <w:tc>
          <w:tcPr>
            <w:tcW w:w="2240" w:type="dxa"/>
          </w:tcPr>
          <w:p w14:paraId="605D896C" w14:textId="77777777" w:rsidR="00120CF4" w:rsidRPr="005E4257" w:rsidRDefault="00120CF4" w:rsidP="005E5067">
            <w:pPr>
              <w:pStyle w:val="Titel3Neu"/>
            </w:pPr>
          </w:p>
          <w:p w14:paraId="7F6DE6A5" w14:textId="3A1C8A76" w:rsidR="00120CF4" w:rsidRDefault="00C47FCC" w:rsidP="005E5067">
            <w:pPr>
              <w:pStyle w:val="TabellentextAufzhlung"/>
            </w:pPr>
            <w:r>
              <w:t>PC/Entwicklungsumgebung</w:t>
            </w:r>
          </w:p>
          <w:p w14:paraId="36365628" w14:textId="73F8A203" w:rsidR="00120CF4" w:rsidRPr="004E4616" w:rsidRDefault="00120CF4" w:rsidP="00C47FCC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13C69C39" w14:textId="77777777" w:rsidR="00120CF4" w:rsidRPr="00C47FCC" w:rsidRDefault="00120CF4" w:rsidP="00D6208C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D86CCB" w:rsidRPr="00085964" w14:paraId="641633AB" w14:textId="77777777" w:rsidTr="000F5BE8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653781CD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1D7B947B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28FBE197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20A2C74" w14:textId="77777777" w:rsidR="00D86CCB" w:rsidRPr="00085964" w:rsidRDefault="00D86CCB" w:rsidP="000F5BE8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3B584CBC" w14:textId="77777777" w:rsidR="00D86CCB" w:rsidRPr="009C5BE9" w:rsidRDefault="00D86CCB" w:rsidP="000F5BE8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584A608" w14:textId="77777777" w:rsidR="00D86CCB" w:rsidRPr="004E4616" w:rsidRDefault="00D86CCB" w:rsidP="000F5BE8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CE263AA" w14:textId="77777777" w:rsidR="00D86CCB" w:rsidRPr="00085964" w:rsidRDefault="00D86CCB" w:rsidP="000F5BE8">
            <w:pPr>
              <w:spacing w:before="60" w:after="60" w:line="240" w:lineRule="auto"/>
              <w:ind w:left="720" w:hanging="720"/>
            </w:pPr>
          </w:p>
        </w:tc>
      </w:tr>
      <w:tr w:rsidR="00D86CCB" w14:paraId="1E0ACB8B" w14:textId="77777777" w:rsidTr="005E5067">
        <w:tc>
          <w:tcPr>
            <w:tcW w:w="850" w:type="dxa"/>
          </w:tcPr>
          <w:p w14:paraId="26E20A50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48B27980" w14:textId="2B85076D" w:rsidR="00D86CCB" w:rsidRPr="00E44524" w:rsidRDefault="00D86CCB" w:rsidP="00D86CC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01EC068F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56C4545F" w14:textId="3983A09B" w:rsidR="00D86CCB" w:rsidRPr="00E44524" w:rsidRDefault="00111334" w:rsidP="00D86CCB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D86CCB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4E591BD" w14:textId="77777777" w:rsidR="00D86CCB" w:rsidRPr="00E44524" w:rsidRDefault="00D86CCB" w:rsidP="00D86CCB">
            <w:pPr>
              <w:pStyle w:val="Titel3Neu"/>
              <w:rPr>
                <w:szCs w:val="21"/>
              </w:rPr>
            </w:pPr>
          </w:p>
          <w:p w14:paraId="3614C63E" w14:textId="77777777" w:rsidR="00D86CCB" w:rsidRPr="00E44524" w:rsidRDefault="00D86CCB" w:rsidP="00D86CCB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2968479" w14:textId="0BCC6EF9" w:rsidR="00D86CCB" w:rsidRPr="00E44524" w:rsidRDefault="00111334" w:rsidP="00D86CCB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2364F6FE" w14:textId="7F855312" w:rsidR="00D86CCB" w:rsidRPr="00D86CCB" w:rsidRDefault="00111334" w:rsidP="005E4257">
            <w:pPr>
              <w:pStyle w:val="Titel3Neu"/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>Async/Sync Aufgabe</w:t>
            </w:r>
            <w:r w:rsidR="00644315">
              <w:rPr>
                <w:szCs w:val="21"/>
                <w:lang w:val="en-US"/>
              </w:rPr>
              <w:t>nbesprechung</w:t>
            </w:r>
          </w:p>
        </w:tc>
        <w:tc>
          <w:tcPr>
            <w:tcW w:w="2240" w:type="dxa"/>
          </w:tcPr>
          <w:p w14:paraId="7F7F91F9" w14:textId="77777777" w:rsidR="00D86CCB" w:rsidRPr="00F64089" w:rsidRDefault="00D86CCB" w:rsidP="00D86CCB">
            <w:pPr>
              <w:pStyle w:val="Titel3Neu"/>
              <w:rPr>
                <w:lang w:val="en-US"/>
              </w:rPr>
            </w:pPr>
          </w:p>
          <w:p w14:paraId="64BA258C" w14:textId="06E8E402" w:rsidR="00D86CCB" w:rsidRPr="004E4616" w:rsidRDefault="00D86CCB" w:rsidP="00D86CCB">
            <w:pPr>
              <w:pStyle w:val="TabellentextAufzhlung"/>
            </w:pPr>
            <w:r>
              <w:t>PC/Entwicklungsumgebung</w:t>
            </w:r>
          </w:p>
        </w:tc>
        <w:tc>
          <w:tcPr>
            <w:tcW w:w="879" w:type="dxa"/>
          </w:tcPr>
          <w:p w14:paraId="543F5E20" w14:textId="72B6D42B" w:rsidR="00D86CCB" w:rsidRPr="00D86CCB" w:rsidRDefault="00D86CCB" w:rsidP="00D6208C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sz w:val="20"/>
              </w:rPr>
            </w:pPr>
          </w:p>
        </w:tc>
      </w:tr>
    </w:tbl>
    <w:p w14:paraId="2F47D289" w14:textId="5D9B6704" w:rsidR="00723CB6" w:rsidRDefault="00D37C3A" w:rsidP="001D653F">
      <w:r>
        <w:rPr>
          <w:b/>
          <w:bCs/>
        </w:rPr>
        <w:br w:type="page"/>
      </w:r>
    </w:p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41D0D8C8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04D1652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lastRenderedPageBreak/>
              <w:t>Zeit</w:t>
            </w:r>
          </w:p>
        </w:tc>
        <w:tc>
          <w:tcPr>
            <w:tcW w:w="899" w:type="dxa"/>
            <w:shd w:val="pct10" w:color="auto" w:fill="auto"/>
          </w:tcPr>
          <w:p w14:paraId="7022CCCE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0217DECB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68CAD13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47C8D8B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7F2DC122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19573675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985184" w14:paraId="0389360C" w14:textId="77777777" w:rsidTr="005E5067">
        <w:tc>
          <w:tcPr>
            <w:tcW w:w="850" w:type="dxa"/>
          </w:tcPr>
          <w:p w14:paraId="041945EE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589C63B2" w14:textId="0E955D49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13:05</w:t>
            </w:r>
          </w:p>
        </w:tc>
        <w:tc>
          <w:tcPr>
            <w:tcW w:w="899" w:type="dxa"/>
          </w:tcPr>
          <w:p w14:paraId="02A99243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3E5CCBB6" w14:textId="7DB1B62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8FFE7E1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5C6F564A" w14:textId="7777777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03542F2" w14:textId="1AD904E3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Praktischepbung</w:t>
            </w:r>
          </w:p>
        </w:tc>
        <w:tc>
          <w:tcPr>
            <w:tcW w:w="6333" w:type="dxa"/>
          </w:tcPr>
          <w:p w14:paraId="5B21465A" w14:textId="77777777" w:rsidR="00985184" w:rsidRDefault="00985184" w:rsidP="00985184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 w:rsidRPr="00985184">
              <w:rPr>
                <w:b/>
                <w:bCs/>
                <w:szCs w:val="21"/>
              </w:rPr>
              <w:t>Async / Sync YT Video nach</w:t>
            </w:r>
            <w:r>
              <w:rPr>
                <w:b/>
                <w:bCs/>
                <w:szCs w:val="21"/>
              </w:rPr>
              <w:t>programmieren</w:t>
            </w:r>
          </w:p>
          <w:p w14:paraId="465632E1" w14:textId="11AD232E" w:rsidR="00687F73" w:rsidRPr="006E72E4" w:rsidRDefault="00687F73" w:rsidP="00985184">
            <w:pPr>
              <w:pStyle w:val="TextNeu"/>
              <w:tabs>
                <w:tab w:val="clear" w:pos="510"/>
                <w:tab w:val="left" w:pos="0"/>
              </w:tabs>
              <w:rPr>
                <w:szCs w:val="21"/>
              </w:rPr>
            </w:pPr>
            <w:r w:rsidRPr="006E72E4">
              <w:rPr>
                <w:szCs w:val="21"/>
              </w:rPr>
              <w:t>https://www.youtube.com/watch?v=Ep0uIWmXV_g</w:t>
            </w:r>
          </w:p>
        </w:tc>
        <w:tc>
          <w:tcPr>
            <w:tcW w:w="2240" w:type="dxa"/>
          </w:tcPr>
          <w:p w14:paraId="521EB31D" w14:textId="77777777" w:rsidR="00985184" w:rsidRPr="00985184" w:rsidRDefault="00985184" w:rsidP="00985184">
            <w:pPr>
              <w:pStyle w:val="Titel3Neu"/>
            </w:pPr>
          </w:p>
          <w:p w14:paraId="73EAAA0B" w14:textId="68AABFA6" w:rsidR="00985184" w:rsidRPr="004E4616" w:rsidRDefault="00985184" w:rsidP="00985184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22B60ACE" w14:textId="77777777" w:rsidR="00985184" w:rsidRPr="005D6A1A" w:rsidRDefault="00985184" w:rsidP="00985184">
            <w:pPr>
              <w:pStyle w:val="Titel3Neu"/>
            </w:pPr>
          </w:p>
          <w:p w14:paraId="30AD4DAA" w14:textId="77777777" w:rsidR="00985184" w:rsidRPr="005D6A1A" w:rsidRDefault="00985184" w:rsidP="00985184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E606E3" w14:paraId="7CA4275C" w14:textId="77777777" w:rsidTr="005E5067">
        <w:tc>
          <w:tcPr>
            <w:tcW w:w="850" w:type="dxa"/>
          </w:tcPr>
          <w:p w14:paraId="15A1DAB1" w14:textId="78EAF3B2" w:rsidR="00E606E3" w:rsidRPr="00E606E3" w:rsidRDefault="00E606E3" w:rsidP="00E606E3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14:05</w:t>
            </w:r>
          </w:p>
        </w:tc>
        <w:tc>
          <w:tcPr>
            <w:tcW w:w="899" w:type="dxa"/>
          </w:tcPr>
          <w:p w14:paraId="7D4F779D" w14:textId="34EDE061" w:rsidR="00E606E3" w:rsidRPr="00E606E3" w:rsidRDefault="00E606E3" w:rsidP="00E606E3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20’</w:t>
            </w:r>
          </w:p>
        </w:tc>
        <w:tc>
          <w:tcPr>
            <w:tcW w:w="1536" w:type="dxa"/>
          </w:tcPr>
          <w:p w14:paraId="6CACAE87" w14:textId="77777777" w:rsidR="00E606E3" w:rsidRPr="00E44524" w:rsidRDefault="00E606E3" w:rsidP="00985184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37B071D8" w14:textId="5C271C3D" w:rsidR="00E606E3" w:rsidRDefault="00E606E3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Praktischeübung</w:t>
            </w:r>
          </w:p>
        </w:tc>
        <w:tc>
          <w:tcPr>
            <w:tcW w:w="6333" w:type="dxa"/>
          </w:tcPr>
          <w:p w14:paraId="06AA17A5" w14:textId="77777777" w:rsidR="00E606E3" w:rsidRDefault="00E606E3" w:rsidP="00985184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Async EF</w:t>
            </w:r>
          </w:p>
          <w:p w14:paraId="070C4E9A" w14:textId="28B9BA63" w:rsidR="00E606E3" w:rsidRPr="00E606E3" w:rsidRDefault="00E606E3" w:rsidP="00E606E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rPr>
                <w:szCs w:val="21"/>
              </w:rPr>
            </w:pPr>
            <w:r w:rsidRPr="00E606E3">
              <w:rPr>
                <w:szCs w:val="21"/>
              </w:rPr>
              <w:t>https://docs.microsoft.com/de-de/ef/ef6/fundamentals/async</w:t>
            </w:r>
          </w:p>
        </w:tc>
        <w:tc>
          <w:tcPr>
            <w:tcW w:w="2240" w:type="dxa"/>
          </w:tcPr>
          <w:p w14:paraId="7E302955" w14:textId="77777777" w:rsidR="00E606E3" w:rsidRPr="00985184" w:rsidRDefault="00E606E3" w:rsidP="00985184">
            <w:pPr>
              <w:pStyle w:val="Titel3Neu"/>
            </w:pPr>
          </w:p>
        </w:tc>
        <w:tc>
          <w:tcPr>
            <w:tcW w:w="879" w:type="dxa"/>
          </w:tcPr>
          <w:p w14:paraId="18AE9559" w14:textId="77777777" w:rsidR="00E606E3" w:rsidRPr="005D6A1A" w:rsidRDefault="00E606E3" w:rsidP="00985184">
            <w:pPr>
              <w:pStyle w:val="Titel3Neu"/>
            </w:pPr>
          </w:p>
        </w:tc>
      </w:tr>
      <w:tr w:rsidR="00985184" w14:paraId="6067EAA5" w14:textId="77777777" w:rsidTr="005E5067">
        <w:tc>
          <w:tcPr>
            <w:tcW w:w="850" w:type="dxa"/>
          </w:tcPr>
          <w:p w14:paraId="41EB222E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748B24E9" w14:textId="69DB813C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14:</w:t>
            </w:r>
            <w:r w:rsidR="00E606E3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99" w:type="dxa"/>
          </w:tcPr>
          <w:p w14:paraId="1913F58F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2DC02C9E" w14:textId="2019E343" w:rsidR="00985184" w:rsidRPr="00E44524" w:rsidRDefault="00E606E3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985184">
              <w:rPr>
                <w:sz w:val="21"/>
                <w:szCs w:val="21"/>
              </w:rPr>
              <w:t>0’</w:t>
            </w:r>
          </w:p>
        </w:tc>
        <w:tc>
          <w:tcPr>
            <w:tcW w:w="1536" w:type="dxa"/>
          </w:tcPr>
          <w:p w14:paraId="407C6FAE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00D54E97" w14:textId="7777777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234AB4F" w14:textId="403305F4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Theorie</w:t>
            </w:r>
          </w:p>
        </w:tc>
        <w:tc>
          <w:tcPr>
            <w:tcW w:w="6333" w:type="dxa"/>
          </w:tcPr>
          <w:p w14:paraId="5AED76B1" w14:textId="3DCC0906" w:rsidR="00985184" w:rsidRPr="00CC576A" w:rsidRDefault="00985184" w:rsidP="00985184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Einführung Delegate</w:t>
            </w:r>
          </w:p>
        </w:tc>
        <w:tc>
          <w:tcPr>
            <w:tcW w:w="2240" w:type="dxa"/>
          </w:tcPr>
          <w:p w14:paraId="62EF460B" w14:textId="77777777" w:rsidR="00985184" w:rsidRPr="004E4616" w:rsidRDefault="00985184" w:rsidP="00985184">
            <w:pPr>
              <w:pStyle w:val="Titel3Neu"/>
            </w:pPr>
          </w:p>
          <w:p w14:paraId="5A2F8D42" w14:textId="77777777" w:rsidR="00985184" w:rsidRDefault="00985184" w:rsidP="00985184">
            <w:pPr>
              <w:pStyle w:val="TabellentextAufzhlung"/>
            </w:pPr>
            <w:r>
              <w:t>Flipchart</w:t>
            </w:r>
          </w:p>
          <w:p w14:paraId="276EFE8B" w14:textId="3CAC1A22" w:rsidR="00985184" w:rsidRPr="004E4616" w:rsidRDefault="00985184" w:rsidP="00985184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827D4A3" w14:textId="77777777" w:rsidR="00985184" w:rsidRPr="005D6A1A" w:rsidRDefault="00985184" w:rsidP="00985184">
            <w:pPr>
              <w:pStyle w:val="Titel3Neu"/>
            </w:pPr>
          </w:p>
          <w:p w14:paraId="5B156F9E" w14:textId="77777777" w:rsidR="00985184" w:rsidRPr="005D6A1A" w:rsidRDefault="00985184" w:rsidP="00985184">
            <w:pPr>
              <w:spacing w:before="60" w:after="60" w:line="240" w:lineRule="auto"/>
              <w:ind w:left="720" w:hanging="720"/>
            </w:pPr>
          </w:p>
        </w:tc>
      </w:tr>
      <w:tr w:rsidR="00985184" w14:paraId="1C7EE416" w14:textId="77777777" w:rsidTr="005E5067">
        <w:tc>
          <w:tcPr>
            <w:tcW w:w="850" w:type="dxa"/>
          </w:tcPr>
          <w:p w14:paraId="4A1CF973" w14:textId="01303E8D" w:rsidR="00985184" w:rsidRPr="00985184" w:rsidRDefault="00985184" w:rsidP="00985184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14:</w:t>
            </w:r>
            <w:r w:rsidR="00E606E3">
              <w:rPr>
                <w:b w:val="0"/>
                <w:bCs w:val="0"/>
                <w:szCs w:val="21"/>
              </w:rPr>
              <w:t>3</w:t>
            </w:r>
            <w:r>
              <w:rPr>
                <w:b w:val="0"/>
                <w:bCs w:val="0"/>
                <w:szCs w:val="21"/>
              </w:rPr>
              <w:t>5</w:t>
            </w:r>
          </w:p>
        </w:tc>
        <w:tc>
          <w:tcPr>
            <w:tcW w:w="899" w:type="dxa"/>
          </w:tcPr>
          <w:p w14:paraId="549A8406" w14:textId="478279E0" w:rsidR="00985184" w:rsidRPr="00985184" w:rsidRDefault="00E606E3" w:rsidP="00985184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1</w:t>
            </w:r>
            <w:r w:rsidR="00985184">
              <w:rPr>
                <w:b w:val="0"/>
                <w:bCs w:val="0"/>
                <w:szCs w:val="21"/>
              </w:rPr>
              <w:t>5’</w:t>
            </w:r>
          </w:p>
        </w:tc>
        <w:tc>
          <w:tcPr>
            <w:tcW w:w="1536" w:type="dxa"/>
          </w:tcPr>
          <w:p w14:paraId="46C7AC73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752FA28C" w14:textId="77777777" w:rsidR="0098518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6333" w:type="dxa"/>
          </w:tcPr>
          <w:p w14:paraId="3F7BCED8" w14:textId="76C380D2" w:rsidR="00985184" w:rsidRDefault="00985184" w:rsidP="00985184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Delegate übung</w:t>
            </w:r>
          </w:p>
        </w:tc>
        <w:tc>
          <w:tcPr>
            <w:tcW w:w="2240" w:type="dxa"/>
          </w:tcPr>
          <w:p w14:paraId="0BBB0339" w14:textId="77777777" w:rsidR="00985184" w:rsidRPr="004E4616" w:rsidRDefault="00985184" w:rsidP="00985184">
            <w:pPr>
              <w:pStyle w:val="Titel3Neu"/>
            </w:pPr>
          </w:p>
        </w:tc>
        <w:tc>
          <w:tcPr>
            <w:tcW w:w="879" w:type="dxa"/>
          </w:tcPr>
          <w:p w14:paraId="20775183" w14:textId="77777777" w:rsidR="00985184" w:rsidRPr="005D6A1A" w:rsidRDefault="00985184" w:rsidP="00985184">
            <w:pPr>
              <w:pStyle w:val="Titel3Neu"/>
            </w:pPr>
          </w:p>
        </w:tc>
      </w:tr>
      <w:tr w:rsidR="00985184" w14:paraId="24F7BAA5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1DCEE078" w14:textId="77777777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24861B82" w14:textId="77777777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47DA21BE" w14:textId="77777777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64D55DC" w14:textId="77777777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2FE3989D" w14:textId="77777777" w:rsidR="00985184" w:rsidRPr="00E44524" w:rsidRDefault="00985184" w:rsidP="00985184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96281A5" w14:textId="77777777" w:rsidR="00985184" w:rsidRPr="004E4616" w:rsidRDefault="00985184" w:rsidP="00985184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3148323" w14:textId="77777777" w:rsidR="00985184" w:rsidRPr="00085964" w:rsidRDefault="00985184" w:rsidP="00985184">
            <w:pPr>
              <w:spacing w:before="60" w:after="60" w:line="240" w:lineRule="auto"/>
              <w:ind w:left="720" w:hanging="720"/>
            </w:pPr>
          </w:p>
        </w:tc>
      </w:tr>
      <w:tr w:rsidR="00985184" w14:paraId="579795CF" w14:textId="77777777" w:rsidTr="00E62893">
        <w:tc>
          <w:tcPr>
            <w:tcW w:w="850" w:type="dxa"/>
          </w:tcPr>
          <w:p w14:paraId="3E23302F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66FC6253" w14:textId="3F9BCC5B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15:20</w:t>
            </w:r>
          </w:p>
        </w:tc>
        <w:tc>
          <w:tcPr>
            <w:tcW w:w="899" w:type="dxa"/>
          </w:tcPr>
          <w:p w14:paraId="7B54EF87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4760508" w14:textId="1589CF3F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3EABC877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5F365EC9" w14:textId="7777777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3DF31E4" w14:textId="7777777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15CD43D7" w14:textId="19796972" w:rsidR="00985184" w:rsidRPr="00725A5C" w:rsidRDefault="00985184" w:rsidP="00985184">
            <w:pPr>
              <w:pStyle w:val="TextNeu"/>
              <w:tabs>
                <w:tab w:val="clear" w:pos="510"/>
                <w:tab w:val="left" w:pos="0"/>
              </w:tabs>
              <w:rPr>
                <w:szCs w:val="21"/>
              </w:rPr>
            </w:pPr>
            <w:r>
              <w:rPr>
                <w:b/>
                <w:bCs/>
                <w:szCs w:val="21"/>
              </w:rPr>
              <w:t>Delegate Übung</w:t>
            </w:r>
          </w:p>
        </w:tc>
        <w:tc>
          <w:tcPr>
            <w:tcW w:w="2240" w:type="dxa"/>
          </w:tcPr>
          <w:p w14:paraId="7EB04965" w14:textId="77777777" w:rsidR="00985184" w:rsidRPr="004E4616" w:rsidRDefault="00985184" w:rsidP="00985184">
            <w:pPr>
              <w:pStyle w:val="Titel3Neu"/>
            </w:pPr>
          </w:p>
          <w:p w14:paraId="4BFCB408" w14:textId="77777777" w:rsidR="00985184" w:rsidRPr="004E4616" w:rsidRDefault="00985184" w:rsidP="00985184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389378FD" w14:textId="77777777" w:rsidR="00985184" w:rsidRPr="005D6A1A" w:rsidRDefault="00985184" w:rsidP="00985184">
            <w:pPr>
              <w:pStyle w:val="Titel3Neu"/>
            </w:pPr>
          </w:p>
          <w:p w14:paraId="0C9552D6" w14:textId="77777777" w:rsidR="00985184" w:rsidRPr="005D6A1A" w:rsidRDefault="00985184" w:rsidP="00985184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985184" w14:paraId="39AA5500" w14:textId="77777777" w:rsidTr="005E5067">
        <w:tc>
          <w:tcPr>
            <w:tcW w:w="850" w:type="dxa"/>
          </w:tcPr>
          <w:p w14:paraId="0DA1AB83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0E3D85D4" w14:textId="52633831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16:15</w:t>
            </w:r>
          </w:p>
        </w:tc>
        <w:tc>
          <w:tcPr>
            <w:tcW w:w="899" w:type="dxa"/>
          </w:tcPr>
          <w:p w14:paraId="6943C332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67A4434E" w14:textId="2A6A59F5" w:rsidR="00985184" w:rsidRPr="00E44524" w:rsidRDefault="00985184" w:rsidP="00985184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23B707FD" w14:textId="77777777" w:rsidR="00985184" w:rsidRPr="00E44524" w:rsidRDefault="00985184" w:rsidP="00985184">
            <w:pPr>
              <w:pStyle w:val="Titel3Neu"/>
              <w:rPr>
                <w:szCs w:val="21"/>
              </w:rPr>
            </w:pPr>
          </w:p>
          <w:p w14:paraId="3FBA4A07" w14:textId="77777777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92C1283" w14:textId="52F2C49B" w:rsidR="00985184" w:rsidRPr="00E44524" w:rsidRDefault="00985184" w:rsidP="00985184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Vertiefung</w:t>
            </w:r>
          </w:p>
        </w:tc>
        <w:tc>
          <w:tcPr>
            <w:tcW w:w="6333" w:type="dxa"/>
          </w:tcPr>
          <w:p w14:paraId="3ACF0894" w14:textId="2A39E512" w:rsidR="00985184" w:rsidRPr="00E44524" w:rsidRDefault="00985184" w:rsidP="00985184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szCs w:val="21"/>
              </w:rPr>
            </w:pPr>
            <w:r>
              <w:rPr>
                <w:szCs w:val="21"/>
              </w:rPr>
              <w:t>Delegate Besprechen</w:t>
            </w:r>
          </w:p>
        </w:tc>
        <w:tc>
          <w:tcPr>
            <w:tcW w:w="2240" w:type="dxa"/>
          </w:tcPr>
          <w:p w14:paraId="0B29DEE9" w14:textId="77777777" w:rsidR="00985184" w:rsidRPr="004E4616" w:rsidRDefault="00985184" w:rsidP="00985184">
            <w:pPr>
              <w:pStyle w:val="Titel3Neu"/>
            </w:pPr>
          </w:p>
          <w:p w14:paraId="60594445" w14:textId="77777777" w:rsidR="00985184" w:rsidRDefault="00985184" w:rsidP="00985184">
            <w:pPr>
              <w:pStyle w:val="TabellentextAufzhlung"/>
            </w:pPr>
            <w:r>
              <w:t>Flipchart</w:t>
            </w:r>
          </w:p>
          <w:p w14:paraId="6705EB23" w14:textId="77777777" w:rsidR="00985184" w:rsidRDefault="00985184" w:rsidP="00985184">
            <w:pPr>
              <w:pStyle w:val="TabellentextAufzhlung"/>
            </w:pPr>
            <w:r>
              <w:t>Beamer</w:t>
            </w:r>
          </w:p>
          <w:p w14:paraId="240165A7" w14:textId="578C3FD8" w:rsidR="00985184" w:rsidRPr="004E4616" w:rsidRDefault="00985184" w:rsidP="00985184">
            <w:pPr>
              <w:pStyle w:val="TabellentextAufzhlung"/>
            </w:pPr>
            <w:r>
              <w:t>Papier</w:t>
            </w:r>
          </w:p>
        </w:tc>
        <w:tc>
          <w:tcPr>
            <w:tcW w:w="879" w:type="dxa"/>
          </w:tcPr>
          <w:p w14:paraId="64A56F43" w14:textId="0AF09E8A" w:rsidR="00985184" w:rsidRPr="005D6A1A" w:rsidRDefault="00985184" w:rsidP="00985184">
            <w:pPr>
              <w:spacing w:before="60" w:after="60" w:line="240" w:lineRule="auto"/>
              <w:ind w:left="720" w:hanging="720"/>
            </w:pPr>
          </w:p>
        </w:tc>
      </w:tr>
    </w:tbl>
    <w:p w14:paraId="53053CA0" w14:textId="3396A8D0" w:rsidR="00D85321" w:rsidRDefault="00D85321">
      <w:pPr>
        <w:tabs>
          <w:tab w:val="clear" w:pos="510"/>
        </w:tabs>
        <w:spacing w:line="240" w:lineRule="auto"/>
      </w:pPr>
      <w:r>
        <w:br w:type="page"/>
      </w:r>
    </w:p>
    <w:p w14:paraId="15D97DB7" w14:textId="2D1D74D0" w:rsidR="00841277" w:rsidRDefault="00841277" w:rsidP="00841277">
      <w:pPr>
        <w:pStyle w:val="Titel2Neu"/>
      </w:pPr>
      <w:r>
        <w:lastRenderedPageBreak/>
        <w:tab/>
      </w:r>
      <w:r>
        <w:tab/>
      </w:r>
      <w:r w:rsidR="00476EC3">
        <w:t>5</w:t>
      </w:r>
      <w:r>
        <w:t>. Tag</w:t>
      </w:r>
    </w:p>
    <w:p w14:paraId="53B888CE" w14:textId="77777777" w:rsidR="00841277" w:rsidRDefault="00841277" w:rsidP="00841277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841277" w:rsidRPr="007C5ABD" w14:paraId="6367231D" w14:textId="77777777" w:rsidTr="00E62893">
        <w:trPr>
          <w:tblHeader/>
        </w:trPr>
        <w:tc>
          <w:tcPr>
            <w:tcW w:w="850" w:type="dxa"/>
            <w:shd w:val="pct10" w:color="auto" w:fill="auto"/>
          </w:tcPr>
          <w:p w14:paraId="696530EF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6A132274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7B1DAFFA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3CF502FB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1E802616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3541D7BC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39FE148C" w14:textId="77777777" w:rsidR="00841277" w:rsidRPr="007C5ABD" w:rsidRDefault="00841277" w:rsidP="00E62893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652E9D" w14:paraId="52854836" w14:textId="77777777" w:rsidTr="00E62893">
        <w:tc>
          <w:tcPr>
            <w:tcW w:w="850" w:type="dxa"/>
          </w:tcPr>
          <w:p w14:paraId="781D6838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</w:p>
          <w:p w14:paraId="1B341206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37A43663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31C7555F" w14:textId="51E8FF50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722FC72" w14:textId="77777777" w:rsidR="00652E9D" w:rsidRPr="00E44524" w:rsidRDefault="00652E9D" w:rsidP="00E62893">
            <w:pPr>
              <w:pStyle w:val="Titel3Neu"/>
              <w:rPr>
                <w:szCs w:val="21"/>
              </w:rPr>
            </w:pPr>
          </w:p>
          <w:p w14:paraId="243B8093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9C0551B" w14:textId="77777777" w:rsidR="00652E9D" w:rsidRPr="00E44524" w:rsidRDefault="00652E9D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028DAE26" w14:textId="79C88715" w:rsidR="00652E9D" w:rsidRDefault="00652E9D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4 zusammenfassen</w:t>
            </w:r>
          </w:p>
          <w:p w14:paraId="7C5D22F2" w14:textId="77777777" w:rsidR="00652E9D" w:rsidRPr="00985184" w:rsidRDefault="005E4257" w:rsidP="00E62893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Async und Sync</w:t>
            </w:r>
          </w:p>
          <w:p w14:paraId="04BFA4DC" w14:textId="251D7319" w:rsidR="00985184" w:rsidRPr="00725A5C" w:rsidRDefault="00985184" w:rsidP="00E62893">
            <w:pPr>
              <w:pStyle w:val="TabellentextAufzhlung"/>
              <w:ind w:left="277" w:hanging="277"/>
              <w:rPr>
                <w:b/>
              </w:rPr>
            </w:pPr>
            <w:r>
              <w:rPr>
                <w:szCs w:val="21"/>
              </w:rPr>
              <w:t>Delegate</w:t>
            </w:r>
          </w:p>
        </w:tc>
        <w:tc>
          <w:tcPr>
            <w:tcW w:w="2240" w:type="dxa"/>
          </w:tcPr>
          <w:p w14:paraId="47244AC9" w14:textId="77777777" w:rsidR="00652E9D" w:rsidRPr="004E4616" w:rsidRDefault="00652E9D" w:rsidP="00E62893">
            <w:pPr>
              <w:pStyle w:val="Titel3Neu"/>
            </w:pPr>
          </w:p>
          <w:p w14:paraId="5655EA11" w14:textId="77777777" w:rsidR="00652E9D" w:rsidRDefault="00652E9D" w:rsidP="00E62893">
            <w:pPr>
              <w:pStyle w:val="TabellentextAufzhlung"/>
            </w:pPr>
            <w:r>
              <w:t>Flipchart</w:t>
            </w:r>
          </w:p>
          <w:p w14:paraId="39018157" w14:textId="77777777" w:rsidR="00652E9D" w:rsidRPr="004E4616" w:rsidRDefault="00652E9D" w:rsidP="00E62893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09CBC76B" w14:textId="77777777" w:rsidR="00652E9D" w:rsidRPr="005D6A1A" w:rsidRDefault="00652E9D" w:rsidP="00E62893">
            <w:pPr>
              <w:pStyle w:val="Titel3Neu"/>
            </w:pPr>
          </w:p>
          <w:p w14:paraId="69ADFB0E" w14:textId="77777777" w:rsidR="00652E9D" w:rsidRPr="005D6A1A" w:rsidRDefault="00652E9D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841277" w14:paraId="1516DB9A" w14:textId="77777777" w:rsidTr="00E62893">
        <w:tc>
          <w:tcPr>
            <w:tcW w:w="850" w:type="dxa"/>
          </w:tcPr>
          <w:p w14:paraId="06BAEABA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4BCB9738" w14:textId="4A0D7032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 w:rsidR="00652E9D">
              <w:rPr>
                <w:sz w:val="21"/>
                <w:szCs w:val="21"/>
              </w:rPr>
              <w:t>9:00</w:t>
            </w:r>
          </w:p>
        </w:tc>
        <w:tc>
          <w:tcPr>
            <w:tcW w:w="899" w:type="dxa"/>
          </w:tcPr>
          <w:p w14:paraId="5C751B48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13A46E21" w14:textId="41607E9D" w:rsidR="00841277" w:rsidRPr="00E44524" w:rsidRDefault="007F7772" w:rsidP="007F7772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</w:t>
            </w:r>
            <w:r w:rsidR="0084127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26219AB7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72393731" w14:textId="77777777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6C641AF8" w14:textId="3ACCF095" w:rsidR="00841277" w:rsidRPr="00E44524" w:rsidRDefault="007F7772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3313771A" w14:textId="77777777" w:rsidR="00841277" w:rsidRDefault="00D24C46" w:rsidP="00D24C46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WPF Snakespiel</w:t>
            </w:r>
          </w:p>
          <w:p w14:paraId="576B9208" w14:textId="1412DC86" w:rsidR="00D24C46" w:rsidRPr="00D24C46" w:rsidRDefault="00D24C46" w:rsidP="00D24C46">
            <w:pPr>
              <w:pStyle w:val="TabellentextAufzhlung"/>
              <w:numPr>
                <w:ilvl w:val="0"/>
                <w:numId w:val="32"/>
              </w:numPr>
              <w:rPr>
                <w:szCs w:val="21"/>
              </w:rPr>
            </w:pPr>
            <w:r w:rsidRPr="00D24C46">
              <w:rPr>
                <w:szCs w:val="21"/>
              </w:rPr>
              <w:t>https://wpf-tutorial.com/de/506/erstellen-eines-spiels-snakewpf/einleitung/</w:t>
            </w:r>
          </w:p>
        </w:tc>
        <w:tc>
          <w:tcPr>
            <w:tcW w:w="2240" w:type="dxa"/>
          </w:tcPr>
          <w:p w14:paraId="54CE1326" w14:textId="77777777" w:rsidR="00841277" w:rsidRPr="004E4616" w:rsidRDefault="00841277" w:rsidP="00E62893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00C17545" w14:textId="77777777" w:rsidR="00841277" w:rsidRPr="005D6A1A" w:rsidRDefault="00841277" w:rsidP="00E62893">
            <w:pPr>
              <w:pStyle w:val="Titel3Neu"/>
            </w:pPr>
          </w:p>
          <w:p w14:paraId="18BC9117" w14:textId="77777777" w:rsidR="00841277" w:rsidRPr="005D6A1A" w:rsidRDefault="00841277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106481" w14:paraId="07F7D973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545BBA39" w14:textId="73BE566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 w:rsidR="007F7772"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>:0</w:t>
            </w:r>
            <w:r>
              <w:rPr>
                <w:sz w:val="21"/>
                <w:szCs w:val="21"/>
              </w:rPr>
              <w:t>0</w:t>
            </w:r>
            <w:r w:rsidRPr="00E44524">
              <w:rPr>
                <w:sz w:val="21"/>
                <w:szCs w:val="21"/>
              </w:rPr>
              <w:t xml:space="preserve">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5E03F558" w14:textId="3C1387D2" w:rsidR="00106481" w:rsidRPr="00E44524" w:rsidRDefault="007F7772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106481">
              <w:rPr>
                <w:sz w:val="21"/>
                <w:szCs w:val="21"/>
              </w:rPr>
              <w:t>0</w:t>
            </w:r>
            <w:r w:rsidR="00106481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58E82C99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E03DE8B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57D6917" w14:textId="77777777" w:rsidR="00106481" w:rsidRPr="00E44524" w:rsidRDefault="00106481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47357517" w14:textId="77777777" w:rsidR="00106481" w:rsidRPr="004E4616" w:rsidRDefault="00106481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8D9D61C" w14:textId="77777777" w:rsidR="00106481" w:rsidRPr="00085964" w:rsidRDefault="00106481" w:rsidP="00E62893">
            <w:pPr>
              <w:spacing w:before="60" w:after="60" w:line="240" w:lineRule="auto"/>
              <w:ind w:left="720" w:hanging="720"/>
            </w:pPr>
          </w:p>
        </w:tc>
      </w:tr>
      <w:tr w:rsidR="007F7772" w14:paraId="6D0C49A9" w14:textId="77777777" w:rsidTr="007F7772">
        <w:tc>
          <w:tcPr>
            <w:tcW w:w="850" w:type="dxa"/>
            <w:shd w:val="clear" w:color="auto" w:fill="auto"/>
          </w:tcPr>
          <w:p w14:paraId="6E9AE6E1" w14:textId="79385752" w:rsidR="007F7772" w:rsidRPr="00E44524" w:rsidRDefault="007F7772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10:20</w:t>
            </w:r>
          </w:p>
        </w:tc>
        <w:tc>
          <w:tcPr>
            <w:tcW w:w="899" w:type="dxa"/>
            <w:shd w:val="clear" w:color="auto" w:fill="auto"/>
          </w:tcPr>
          <w:p w14:paraId="47983216" w14:textId="7B3335C2" w:rsidR="007F7772" w:rsidRDefault="007F7772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60’</w:t>
            </w:r>
          </w:p>
        </w:tc>
        <w:tc>
          <w:tcPr>
            <w:tcW w:w="1536" w:type="dxa"/>
            <w:shd w:val="clear" w:color="auto" w:fill="auto"/>
          </w:tcPr>
          <w:p w14:paraId="34C642A5" w14:textId="77777777" w:rsidR="007F7772" w:rsidRPr="00E44524" w:rsidRDefault="007F7772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auto"/>
          </w:tcPr>
          <w:p w14:paraId="34F786D0" w14:textId="77777777" w:rsidR="007F7772" w:rsidRPr="00E44524" w:rsidRDefault="007F7772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auto"/>
          </w:tcPr>
          <w:p w14:paraId="16FBAF5C" w14:textId="0C8BEA34" w:rsidR="007F7772" w:rsidRPr="00E44524" w:rsidRDefault="007F7772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WPF Snakespiel</w:t>
            </w:r>
          </w:p>
        </w:tc>
        <w:tc>
          <w:tcPr>
            <w:tcW w:w="2240" w:type="dxa"/>
            <w:shd w:val="clear" w:color="auto" w:fill="auto"/>
          </w:tcPr>
          <w:p w14:paraId="50830F13" w14:textId="77777777" w:rsidR="007F7772" w:rsidRPr="004E4616" w:rsidRDefault="007F7772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auto"/>
          </w:tcPr>
          <w:p w14:paraId="4EE61DA6" w14:textId="77777777" w:rsidR="007F7772" w:rsidRPr="00085964" w:rsidRDefault="007F7772" w:rsidP="00E62893">
            <w:pPr>
              <w:spacing w:before="60" w:after="60" w:line="240" w:lineRule="auto"/>
              <w:ind w:left="720" w:hanging="720"/>
            </w:pPr>
          </w:p>
        </w:tc>
      </w:tr>
      <w:tr w:rsidR="00841277" w14:paraId="72723B33" w14:textId="77777777" w:rsidTr="00E62893">
        <w:tc>
          <w:tcPr>
            <w:tcW w:w="850" w:type="dxa"/>
          </w:tcPr>
          <w:p w14:paraId="28F3636C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1C39F878" w14:textId="3972B596" w:rsidR="00841277" w:rsidRPr="00E44524" w:rsidRDefault="00F859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11:</w:t>
            </w:r>
            <w:r w:rsidR="007F7772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99" w:type="dxa"/>
          </w:tcPr>
          <w:p w14:paraId="76FDE7B3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05AEA6E5" w14:textId="0A3239E7" w:rsidR="00841277" w:rsidRPr="00E44524" w:rsidRDefault="007F7772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C15FF7">
              <w:rPr>
                <w:sz w:val="21"/>
                <w:szCs w:val="21"/>
              </w:rPr>
              <w:t>5</w:t>
            </w:r>
            <w:r w:rsidR="0084127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1845476E" w14:textId="77777777" w:rsidR="00841277" w:rsidRPr="00E44524" w:rsidRDefault="00841277" w:rsidP="00E62893">
            <w:pPr>
              <w:pStyle w:val="Titel3Neu"/>
              <w:rPr>
                <w:szCs w:val="21"/>
              </w:rPr>
            </w:pPr>
          </w:p>
          <w:p w14:paraId="34D20F31" w14:textId="77777777" w:rsidR="00841277" w:rsidRPr="00E44524" w:rsidRDefault="00841277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99DA888" w14:textId="4156D5D0" w:rsidR="00841277" w:rsidRPr="00E44524" w:rsidRDefault="007F7772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Gruppenarbeit</w:t>
            </w:r>
          </w:p>
        </w:tc>
        <w:tc>
          <w:tcPr>
            <w:tcW w:w="6333" w:type="dxa"/>
          </w:tcPr>
          <w:p w14:paraId="027BEB5D" w14:textId="5A941D4F" w:rsidR="00C15FF7" w:rsidRDefault="007F7772" w:rsidP="007F7772">
            <w:pPr>
              <w:pStyle w:val="TextNeu"/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WPF Anwenund mit Datenbank</w:t>
            </w:r>
            <w:r w:rsidR="00E606E3">
              <w:rPr>
                <w:b/>
                <w:bCs/>
                <w:szCs w:val="21"/>
              </w:rPr>
              <w:t xml:space="preserve"> (Alle Themen können gebraucht werden, für DB abfragen zum Beispiel async methoden)</w:t>
            </w:r>
          </w:p>
          <w:p w14:paraId="25D1681B" w14:textId="30C836C0" w:rsidR="007F7772" w:rsidRPr="007F7772" w:rsidRDefault="007F7772" w:rsidP="007F7772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rPr>
                <w:b/>
                <w:bCs/>
                <w:szCs w:val="21"/>
              </w:rPr>
            </w:pPr>
            <w:r w:rsidRPr="007F7772">
              <w:rPr>
                <w:b/>
                <w:bCs/>
                <w:szCs w:val="21"/>
              </w:rPr>
              <w:t>Ideen: Applikation mit Login: Bibliothek Zugriff, A</w:t>
            </w:r>
            <w:r>
              <w:rPr>
                <w:b/>
                <w:bCs/>
                <w:szCs w:val="21"/>
              </w:rPr>
              <w:t>utohaus</w:t>
            </w:r>
          </w:p>
        </w:tc>
        <w:tc>
          <w:tcPr>
            <w:tcW w:w="2240" w:type="dxa"/>
          </w:tcPr>
          <w:p w14:paraId="6D939D16" w14:textId="77777777" w:rsidR="00841277" w:rsidRPr="007F7772" w:rsidRDefault="00841277" w:rsidP="00E62893">
            <w:pPr>
              <w:pStyle w:val="Titel3Neu"/>
            </w:pPr>
          </w:p>
          <w:p w14:paraId="52FE478F" w14:textId="77777777" w:rsidR="00841277" w:rsidRDefault="00841277" w:rsidP="00E62893">
            <w:pPr>
              <w:pStyle w:val="TabellentextAufzhlung"/>
            </w:pPr>
            <w:r>
              <w:t>Flipchart</w:t>
            </w:r>
          </w:p>
          <w:p w14:paraId="000C0874" w14:textId="77777777" w:rsidR="00841277" w:rsidRPr="004E4616" w:rsidRDefault="00841277" w:rsidP="00E62893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68ACF2E6" w14:textId="77777777" w:rsidR="00841277" w:rsidRPr="005D6A1A" w:rsidRDefault="00841277" w:rsidP="00E62893">
            <w:pPr>
              <w:pStyle w:val="Titel3Neu"/>
            </w:pPr>
          </w:p>
          <w:p w14:paraId="4DEF5A91" w14:textId="77777777" w:rsidR="00841277" w:rsidRPr="005D6A1A" w:rsidRDefault="00841277" w:rsidP="00E62893">
            <w:pPr>
              <w:spacing w:before="60" w:after="60" w:line="240" w:lineRule="auto"/>
              <w:ind w:left="720" w:hanging="720"/>
            </w:pPr>
          </w:p>
        </w:tc>
      </w:tr>
      <w:tr w:rsidR="00C15FF7" w:rsidRPr="00085964" w14:paraId="671140C4" w14:textId="77777777" w:rsidTr="00E62893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37B786D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22C7B741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62CE014B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4147B6E" w14:textId="77777777" w:rsidR="00C15FF7" w:rsidRPr="00085964" w:rsidRDefault="00C15FF7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70CFF4FD" w14:textId="77777777" w:rsidR="00C15FF7" w:rsidRPr="009C5BE9" w:rsidRDefault="00C15FF7" w:rsidP="00E62893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4F6796E" w14:textId="77777777" w:rsidR="00C15FF7" w:rsidRPr="004E4616" w:rsidRDefault="00C15FF7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2E9D63FA" w14:textId="77777777" w:rsidR="00C15FF7" w:rsidRPr="00085964" w:rsidRDefault="00C15FF7" w:rsidP="00E62893">
            <w:pPr>
              <w:spacing w:before="60" w:after="60" w:line="240" w:lineRule="auto"/>
              <w:ind w:left="720" w:hanging="720"/>
            </w:pPr>
          </w:p>
        </w:tc>
      </w:tr>
      <w:tr w:rsidR="00C15FF7" w14:paraId="1A345F3B" w14:textId="77777777" w:rsidTr="00E62893">
        <w:tc>
          <w:tcPr>
            <w:tcW w:w="850" w:type="dxa"/>
          </w:tcPr>
          <w:p w14:paraId="2355FB28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3490E91A" w14:textId="12195D12" w:rsidR="00C15FF7" w:rsidRPr="00E44524" w:rsidRDefault="00C15FF7" w:rsidP="00C15FF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Pr="00E44524">
              <w:rPr>
                <w:sz w:val="21"/>
                <w:szCs w:val="21"/>
              </w:rPr>
              <w:t>5</w:t>
            </w:r>
          </w:p>
        </w:tc>
        <w:tc>
          <w:tcPr>
            <w:tcW w:w="899" w:type="dxa"/>
          </w:tcPr>
          <w:p w14:paraId="364B4D6F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01E65DA4" w14:textId="51701E51" w:rsidR="00C15FF7" w:rsidRPr="00E44524" w:rsidRDefault="00786766" w:rsidP="00C15FF7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="00C15FF7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DA30689" w14:textId="77777777" w:rsidR="00C15FF7" w:rsidRPr="00E44524" w:rsidRDefault="00C15FF7" w:rsidP="00C15FF7">
            <w:pPr>
              <w:pStyle w:val="Titel3Neu"/>
              <w:rPr>
                <w:szCs w:val="21"/>
              </w:rPr>
            </w:pPr>
          </w:p>
          <w:p w14:paraId="723EAB2F" w14:textId="77777777" w:rsidR="00C15FF7" w:rsidRPr="00E44524" w:rsidRDefault="00C15FF7" w:rsidP="00C15FF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3082A7E" w14:textId="3B1800E1" w:rsidR="00C15FF7" w:rsidRPr="00E44524" w:rsidRDefault="00C15FF7" w:rsidP="00C15FF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1B531092" w14:textId="49C276AD" w:rsidR="00786766" w:rsidRPr="00786766" w:rsidRDefault="007F7772" w:rsidP="00786766">
            <w:pPr>
              <w:pStyle w:val="TabellentextAufzhlung"/>
              <w:ind w:left="277" w:hanging="277"/>
              <w:rPr>
                <w:b/>
              </w:rPr>
            </w:pPr>
            <w:r>
              <w:rPr>
                <w:b/>
              </w:rPr>
              <w:t>WPF Anwendung mit DB</w:t>
            </w:r>
          </w:p>
        </w:tc>
        <w:tc>
          <w:tcPr>
            <w:tcW w:w="2240" w:type="dxa"/>
          </w:tcPr>
          <w:p w14:paraId="7E5B6275" w14:textId="77777777" w:rsidR="00C15FF7" w:rsidRPr="00C15FF7" w:rsidRDefault="00C15FF7" w:rsidP="00C15FF7">
            <w:pPr>
              <w:pStyle w:val="Titel3Neu"/>
            </w:pPr>
          </w:p>
          <w:p w14:paraId="53F43C7B" w14:textId="12DD14FF" w:rsidR="00C15FF7" w:rsidRPr="004E4616" w:rsidRDefault="00C15FF7" w:rsidP="00C15FF7">
            <w:pPr>
              <w:pStyle w:val="TabellentextAufzhlung"/>
            </w:pPr>
            <w:r>
              <w:t>PC/Entwicklungsumgebung</w:t>
            </w:r>
          </w:p>
        </w:tc>
        <w:tc>
          <w:tcPr>
            <w:tcW w:w="879" w:type="dxa"/>
          </w:tcPr>
          <w:p w14:paraId="5BC11AF7" w14:textId="09676FE6" w:rsidR="00C15FF7" w:rsidRPr="005D6A1A" w:rsidRDefault="00C15FF7" w:rsidP="00C15FF7">
            <w:pPr>
              <w:spacing w:before="60" w:after="60" w:line="240" w:lineRule="auto"/>
              <w:ind w:left="720" w:hanging="720"/>
            </w:pPr>
          </w:p>
        </w:tc>
      </w:tr>
      <w:tr w:rsidR="00841277" w14:paraId="47AD9AFE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66362AAE" w14:textId="111BAD19" w:rsidR="00841277" w:rsidRPr="00E44524" w:rsidRDefault="00786766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  <w:r w:rsidR="00841277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="00841277" w:rsidRPr="00E44524">
              <w:rPr>
                <w:sz w:val="21"/>
                <w:szCs w:val="21"/>
              </w:rPr>
              <w:t xml:space="preserve">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471043A8" w14:textId="51254280" w:rsidR="00841277" w:rsidRPr="00E44524" w:rsidRDefault="00786766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841277"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560053D4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659CD703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4CF1769D" w14:textId="77777777" w:rsidR="00841277" w:rsidRPr="00E44524" w:rsidRDefault="00841277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6604DC8" w14:textId="77777777" w:rsidR="00841277" w:rsidRPr="004E4616" w:rsidRDefault="00841277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1794EF50" w14:textId="77777777" w:rsidR="00841277" w:rsidRPr="00085964" w:rsidRDefault="00841277" w:rsidP="00E62893">
            <w:pPr>
              <w:spacing w:before="60" w:after="60" w:line="240" w:lineRule="auto"/>
              <w:ind w:left="720" w:hanging="720"/>
            </w:pPr>
          </w:p>
        </w:tc>
      </w:tr>
      <w:tr w:rsidR="00786766" w14:paraId="0A277415" w14:textId="77777777" w:rsidTr="00E62893">
        <w:tc>
          <w:tcPr>
            <w:tcW w:w="850" w:type="dxa"/>
          </w:tcPr>
          <w:p w14:paraId="28766861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18F1EDD" w14:textId="6607328F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15:05</w:t>
            </w:r>
          </w:p>
        </w:tc>
        <w:tc>
          <w:tcPr>
            <w:tcW w:w="899" w:type="dxa"/>
          </w:tcPr>
          <w:p w14:paraId="4A9FE504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321B765" w14:textId="074AD9C2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6F85A1F0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74A264F4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1507CCB8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6D94618B" w14:textId="7BD27C11" w:rsidR="00786766" w:rsidRPr="00725A5C" w:rsidRDefault="007F7772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  <w:r>
              <w:rPr>
                <w:szCs w:val="21"/>
              </w:rPr>
              <w:t>WPF Anwendung mit DB</w:t>
            </w:r>
          </w:p>
        </w:tc>
        <w:tc>
          <w:tcPr>
            <w:tcW w:w="2240" w:type="dxa"/>
          </w:tcPr>
          <w:p w14:paraId="706EFC6B" w14:textId="77777777" w:rsidR="00786766" w:rsidRPr="004E4616" w:rsidRDefault="00786766" w:rsidP="00E62893">
            <w:pPr>
              <w:pStyle w:val="Titel3Neu"/>
            </w:pPr>
          </w:p>
          <w:p w14:paraId="6CD67680" w14:textId="77777777" w:rsidR="00786766" w:rsidRPr="004E4616" w:rsidRDefault="00786766" w:rsidP="00E62893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7A8D0069" w14:textId="77777777" w:rsidR="00786766" w:rsidRPr="005D6A1A" w:rsidRDefault="00786766" w:rsidP="00E62893">
            <w:pPr>
              <w:pStyle w:val="Titel3Neu"/>
            </w:pPr>
          </w:p>
          <w:p w14:paraId="0E55BC5A" w14:textId="77777777" w:rsidR="00786766" w:rsidRPr="005D6A1A" w:rsidRDefault="00786766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786766" w14:paraId="1BB1240E" w14:textId="77777777" w:rsidTr="00E62893">
        <w:tc>
          <w:tcPr>
            <w:tcW w:w="850" w:type="dxa"/>
          </w:tcPr>
          <w:p w14:paraId="5D5A1D86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52B902B" w14:textId="47FF5DB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15:50</w:t>
            </w:r>
          </w:p>
        </w:tc>
        <w:tc>
          <w:tcPr>
            <w:tcW w:w="899" w:type="dxa"/>
          </w:tcPr>
          <w:p w14:paraId="5346B070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9EBAB54" w14:textId="61BDF209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1188BE9" w14:textId="77777777" w:rsidR="00786766" w:rsidRPr="00E44524" w:rsidRDefault="00786766" w:rsidP="00E62893">
            <w:pPr>
              <w:pStyle w:val="Titel3Neu"/>
              <w:rPr>
                <w:szCs w:val="21"/>
              </w:rPr>
            </w:pPr>
          </w:p>
          <w:p w14:paraId="65BC2DAD" w14:textId="77777777" w:rsidR="00786766" w:rsidRPr="00E44524" w:rsidRDefault="00786766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F314359" w14:textId="1E99F2AB" w:rsidR="00786766" w:rsidRPr="00E44524" w:rsidRDefault="007F7772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32DF3A4C" w14:textId="69CA0288" w:rsidR="00786766" w:rsidRPr="00E44524" w:rsidRDefault="007F7772" w:rsidP="005E4257">
            <w:pPr>
              <w:pStyle w:val="TabellentextAufzhlung"/>
              <w:ind w:left="277" w:hanging="277"/>
              <w:rPr>
                <w:szCs w:val="21"/>
              </w:rPr>
            </w:pPr>
            <w:r>
              <w:rPr>
                <w:szCs w:val="21"/>
              </w:rPr>
              <w:t>Präsentationen und Besprechungen der WPF Anwendungen</w:t>
            </w:r>
          </w:p>
        </w:tc>
        <w:tc>
          <w:tcPr>
            <w:tcW w:w="2240" w:type="dxa"/>
          </w:tcPr>
          <w:p w14:paraId="6FD11530" w14:textId="77777777" w:rsidR="00786766" w:rsidRPr="004E4616" w:rsidRDefault="00786766" w:rsidP="00786766">
            <w:pPr>
              <w:pStyle w:val="Titel3Neu"/>
            </w:pPr>
          </w:p>
          <w:p w14:paraId="4326C228" w14:textId="50AEE390" w:rsidR="00786766" w:rsidRDefault="00786766" w:rsidP="00786766">
            <w:pPr>
              <w:pStyle w:val="TabellentextAufzhlung"/>
            </w:pPr>
            <w:r>
              <w:t>Flipchart</w:t>
            </w:r>
          </w:p>
          <w:p w14:paraId="38CC44CF" w14:textId="0710456C" w:rsidR="00786766" w:rsidRPr="004E4616" w:rsidRDefault="00786766" w:rsidP="00786766">
            <w:pPr>
              <w:pStyle w:val="TabellentextAufzhlung"/>
            </w:pPr>
            <w:r>
              <w:lastRenderedPageBreak/>
              <w:t>Beamer</w:t>
            </w:r>
          </w:p>
        </w:tc>
        <w:tc>
          <w:tcPr>
            <w:tcW w:w="879" w:type="dxa"/>
          </w:tcPr>
          <w:p w14:paraId="0F7892D1" w14:textId="77777777" w:rsidR="00786766" w:rsidRPr="005D6A1A" w:rsidRDefault="00786766" w:rsidP="00E62893">
            <w:pPr>
              <w:pStyle w:val="Titel3Neu"/>
            </w:pPr>
          </w:p>
          <w:p w14:paraId="1FA518B2" w14:textId="77777777" w:rsidR="00786766" w:rsidRPr="005D6A1A" w:rsidRDefault="00786766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</w:tbl>
    <w:p w14:paraId="35D70B4E" w14:textId="114D4C06" w:rsidR="00F4518E" w:rsidRDefault="00F4518E">
      <w:pPr>
        <w:tabs>
          <w:tab w:val="clear" w:pos="510"/>
        </w:tabs>
        <w:spacing w:line="240" w:lineRule="auto"/>
      </w:pPr>
    </w:p>
    <w:p w14:paraId="5D6A490F" w14:textId="77777777" w:rsidR="00F4518E" w:rsidRDefault="00F4518E">
      <w:pPr>
        <w:tabs>
          <w:tab w:val="clear" w:pos="510"/>
        </w:tabs>
        <w:spacing w:line="240" w:lineRule="auto"/>
      </w:pPr>
      <w:r>
        <w:br w:type="page"/>
      </w:r>
    </w:p>
    <w:p w14:paraId="3D77AAAA" w14:textId="7A91C725" w:rsidR="00120CF4" w:rsidRDefault="00120CF4" w:rsidP="00120CF4">
      <w:pPr>
        <w:pStyle w:val="Titel2Neu"/>
      </w:pPr>
      <w:r>
        <w:lastRenderedPageBreak/>
        <w:tab/>
      </w:r>
      <w:r>
        <w:tab/>
        <w:t>6. Tag</w:t>
      </w:r>
    </w:p>
    <w:p w14:paraId="32DB1E4A" w14:textId="77777777" w:rsidR="00120CF4" w:rsidRDefault="00120CF4" w:rsidP="00120CF4"/>
    <w:tbl>
      <w:tblPr>
        <w:tblStyle w:val="Tabellenraster"/>
        <w:tblW w:w="14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850"/>
        <w:gridCol w:w="899"/>
        <w:gridCol w:w="1536"/>
        <w:gridCol w:w="1580"/>
        <w:gridCol w:w="6333"/>
        <w:gridCol w:w="2240"/>
        <w:gridCol w:w="879"/>
      </w:tblGrid>
      <w:tr w:rsidR="00120CF4" w:rsidRPr="007C5ABD" w14:paraId="33B3EB6E" w14:textId="77777777" w:rsidTr="005E5067">
        <w:trPr>
          <w:tblHeader/>
        </w:trPr>
        <w:tc>
          <w:tcPr>
            <w:tcW w:w="850" w:type="dxa"/>
            <w:shd w:val="pct10" w:color="auto" w:fill="auto"/>
          </w:tcPr>
          <w:p w14:paraId="1B25DCB8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Zeit</w:t>
            </w:r>
          </w:p>
        </w:tc>
        <w:tc>
          <w:tcPr>
            <w:tcW w:w="899" w:type="dxa"/>
            <w:shd w:val="pct10" w:color="auto" w:fill="auto"/>
          </w:tcPr>
          <w:p w14:paraId="16913E89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Dauer</w:t>
            </w:r>
          </w:p>
        </w:tc>
        <w:tc>
          <w:tcPr>
            <w:tcW w:w="1536" w:type="dxa"/>
            <w:shd w:val="pct10" w:color="auto" w:fill="auto"/>
          </w:tcPr>
          <w:p w14:paraId="5D18D06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Ort</w:t>
            </w:r>
          </w:p>
        </w:tc>
        <w:tc>
          <w:tcPr>
            <w:tcW w:w="1580" w:type="dxa"/>
            <w:shd w:val="pct10" w:color="auto" w:fill="auto"/>
          </w:tcPr>
          <w:p w14:paraId="1BFF0570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Methode</w:t>
            </w:r>
          </w:p>
        </w:tc>
        <w:tc>
          <w:tcPr>
            <w:tcW w:w="6333" w:type="dxa"/>
            <w:shd w:val="pct10" w:color="auto" w:fill="auto"/>
          </w:tcPr>
          <w:p w14:paraId="21805841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Inhalt</w:t>
            </w:r>
          </w:p>
        </w:tc>
        <w:tc>
          <w:tcPr>
            <w:tcW w:w="2240" w:type="dxa"/>
            <w:shd w:val="pct10" w:color="auto" w:fill="auto"/>
          </w:tcPr>
          <w:p w14:paraId="53C682CA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 w:rsidRPr="007C5ABD">
              <w:rPr>
                <w:b/>
                <w:bCs/>
              </w:rPr>
              <w:t>Material</w:t>
            </w:r>
          </w:p>
        </w:tc>
        <w:tc>
          <w:tcPr>
            <w:tcW w:w="879" w:type="dxa"/>
            <w:shd w:val="pct10" w:color="auto" w:fill="auto"/>
          </w:tcPr>
          <w:p w14:paraId="01945CAC" w14:textId="77777777" w:rsidR="00120CF4" w:rsidRPr="007C5ABD" w:rsidRDefault="00120CF4" w:rsidP="005E5067">
            <w:pPr>
              <w:pStyle w:val="TabellentextNormal"/>
              <w:rPr>
                <w:b/>
                <w:bCs/>
              </w:rPr>
            </w:pPr>
            <w:r>
              <w:rPr>
                <w:b/>
                <w:bCs/>
              </w:rPr>
              <w:t>HK</w:t>
            </w:r>
          </w:p>
        </w:tc>
      </w:tr>
      <w:tr w:rsidR="00F4518E" w14:paraId="74A3B1D9" w14:textId="77777777" w:rsidTr="00E62893">
        <w:tc>
          <w:tcPr>
            <w:tcW w:w="850" w:type="dxa"/>
          </w:tcPr>
          <w:p w14:paraId="7358CD8A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30D2258A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</w:t>
            </w:r>
            <w:r w:rsidRPr="00E44524">
              <w:rPr>
                <w:sz w:val="21"/>
                <w:szCs w:val="21"/>
              </w:rPr>
              <w:t>30</w:t>
            </w:r>
          </w:p>
        </w:tc>
        <w:tc>
          <w:tcPr>
            <w:tcW w:w="899" w:type="dxa"/>
          </w:tcPr>
          <w:p w14:paraId="08F6E319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272DFE5" w14:textId="368330BB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0C04154F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13B22543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44C303B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69E31B2A" w14:textId="562D8BEB" w:rsidR="00F4518E" w:rsidRDefault="00F4518E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Tag 5 zusammenfassen</w:t>
            </w:r>
          </w:p>
          <w:p w14:paraId="41837961" w14:textId="282C46DF" w:rsidR="00F4518E" w:rsidRPr="00725A5C" w:rsidRDefault="00C67B04" w:rsidP="00E62893">
            <w:pPr>
              <w:pStyle w:val="TabellentextAufzhlung"/>
              <w:ind w:left="277" w:hanging="277"/>
              <w:rPr>
                <w:b/>
              </w:rPr>
            </w:pPr>
            <w:r>
              <w:rPr>
                <w:b/>
              </w:rPr>
              <w:t>WPF Anwendungen, was man gelernt hat</w:t>
            </w:r>
          </w:p>
        </w:tc>
        <w:tc>
          <w:tcPr>
            <w:tcW w:w="2240" w:type="dxa"/>
          </w:tcPr>
          <w:p w14:paraId="6BD44737" w14:textId="77777777" w:rsidR="00F4518E" w:rsidRPr="004E4616" w:rsidRDefault="00F4518E" w:rsidP="00E62893">
            <w:pPr>
              <w:pStyle w:val="Titel3Neu"/>
            </w:pPr>
          </w:p>
          <w:p w14:paraId="49BD0609" w14:textId="77777777" w:rsidR="00F4518E" w:rsidRDefault="00F4518E" w:rsidP="00E62893">
            <w:pPr>
              <w:pStyle w:val="TabellentextAufzhlung"/>
            </w:pPr>
            <w:r>
              <w:t>Flipchart</w:t>
            </w:r>
          </w:p>
          <w:p w14:paraId="739D6740" w14:textId="77777777" w:rsidR="00F4518E" w:rsidRPr="004E4616" w:rsidRDefault="00F4518E" w:rsidP="00E62893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788EF63C" w14:textId="77777777" w:rsidR="00F4518E" w:rsidRPr="005D6A1A" w:rsidRDefault="00F4518E" w:rsidP="00E62893">
            <w:pPr>
              <w:pStyle w:val="Titel3Neu"/>
            </w:pPr>
          </w:p>
          <w:p w14:paraId="1F8962E5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14:paraId="7433E6AA" w14:textId="77777777" w:rsidTr="00E62893">
        <w:tc>
          <w:tcPr>
            <w:tcW w:w="850" w:type="dxa"/>
          </w:tcPr>
          <w:p w14:paraId="2044B04A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062BCE5E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08</w:t>
            </w:r>
            <w:r>
              <w:rPr>
                <w:sz w:val="21"/>
                <w:szCs w:val="21"/>
              </w:rPr>
              <w:t>:45</w:t>
            </w:r>
          </w:p>
        </w:tc>
        <w:tc>
          <w:tcPr>
            <w:tcW w:w="899" w:type="dxa"/>
          </w:tcPr>
          <w:p w14:paraId="5998AA90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0D43BEA" w14:textId="745F6BD8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1</w:t>
            </w:r>
            <w:r w:rsidR="00A278E1">
              <w:rPr>
                <w:sz w:val="21"/>
                <w:szCs w:val="21"/>
              </w:rPr>
              <w:t>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90B6588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45431754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39E2D459" w14:textId="209F10FA" w:rsidR="00F4518E" w:rsidRPr="00E44524" w:rsidRDefault="00A278E1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Theorie</w:t>
            </w:r>
          </w:p>
        </w:tc>
        <w:tc>
          <w:tcPr>
            <w:tcW w:w="6333" w:type="dxa"/>
          </w:tcPr>
          <w:p w14:paraId="4DF92436" w14:textId="18A283A7" w:rsidR="00F4518E" w:rsidRPr="00E44524" w:rsidRDefault="00C67B04" w:rsidP="00E62893">
            <w:pPr>
              <w:pStyle w:val="Titel3Neu"/>
              <w:rPr>
                <w:szCs w:val="21"/>
              </w:rPr>
            </w:pPr>
            <w:r>
              <w:rPr>
                <w:szCs w:val="21"/>
              </w:rPr>
              <w:t>References</w:t>
            </w:r>
          </w:p>
        </w:tc>
        <w:tc>
          <w:tcPr>
            <w:tcW w:w="2240" w:type="dxa"/>
          </w:tcPr>
          <w:p w14:paraId="69EF0933" w14:textId="77777777" w:rsidR="00F4518E" w:rsidRPr="004E4616" w:rsidRDefault="00F4518E" w:rsidP="00E62893">
            <w:pPr>
              <w:pStyle w:val="Titel3Neu"/>
            </w:pPr>
          </w:p>
          <w:p w14:paraId="1240E4B6" w14:textId="77777777" w:rsidR="00F4518E" w:rsidRPr="004E4616" w:rsidRDefault="00F4518E" w:rsidP="00E62893">
            <w:pPr>
              <w:pStyle w:val="TabellentextAufzhlung"/>
            </w:pPr>
            <w:r>
              <w:t>Fragerunde</w:t>
            </w:r>
          </w:p>
        </w:tc>
        <w:tc>
          <w:tcPr>
            <w:tcW w:w="879" w:type="dxa"/>
          </w:tcPr>
          <w:p w14:paraId="5E92E545" w14:textId="77777777" w:rsidR="00F4518E" w:rsidRPr="005D6A1A" w:rsidRDefault="00F4518E" w:rsidP="00E62893">
            <w:pPr>
              <w:pStyle w:val="Titel3Neu"/>
            </w:pPr>
          </w:p>
          <w:p w14:paraId="44726906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14:paraId="27125997" w14:textId="77777777" w:rsidTr="00E62893">
        <w:tc>
          <w:tcPr>
            <w:tcW w:w="850" w:type="dxa"/>
          </w:tcPr>
          <w:p w14:paraId="46EAB6AF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356F444C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 w:rsidRPr="00E44524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9:00</w:t>
            </w:r>
          </w:p>
        </w:tc>
        <w:tc>
          <w:tcPr>
            <w:tcW w:w="899" w:type="dxa"/>
          </w:tcPr>
          <w:p w14:paraId="089BE098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5F03D78C" w14:textId="115B1A4B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3170F5C5" w14:textId="77777777" w:rsidR="00F4518E" w:rsidRPr="00E44524" w:rsidRDefault="00F4518E" w:rsidP="00E62893">
            <w:pPr>
              <w:pStyle w:val="Titel3Neu"/>
              <w:rPr>
                <w:szCs w:val="21"/>
              </w:rPr>
            </w:pPr>
          </w:p>
          <w:p w14:paraId="55914D39" w14:textId="77777777" w:rsidR="00F4518E" w:rsidRPr="00E44524" w:rsidRDefault="00F4518E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24C6890" w14:textId="76D199E4" w:rsidR="00F4518E" w:rsidRPr="00E44524" w:rsidRDefault="00A278E1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</w:t>
            </w:r>
          </w:p>
        </w:tc>
        <w:tc>
          <w:tcPr>
            <w:tcW w:w="6333" w:type="dxa"/>
          </w:tcPr>
          <w:p w14:paraId="59F67D24" w14:textId="0D08D360" w:rsidR="00F4518E" w:rsidRPr="00E44524" w:rsidRDefault="00A278E1" w:rsidP="00A278E1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szCs w:val="21"/>
              </w:rPr>
            </w:pPr>
            <w:r>
              <w:rPr>
                <w:szCs w:val="21"/>
              </w:rPr>
              <w:t>Aufgabe Refernces</w:t>
            </w:r>
          </w:p>
        </w:tc>
        <w:tc>
          <w:tcPr>
            <w:tcW w:w="2240" w:type="dxa"/>
          </w:tcPr>
          <w:p w14:paraId="602BAD3C" w14:textId="77777777" w:rsidR="00F4518E" w:rsidRPr="004E4616" w:rsidRDefault="00F4518E" w:rsidP="00E62893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06A1CADD" w14:textId="77777777" w:rsidR="00F4518E" w:rsidRPr="005D6A1A" w:rsidRDefault="00F4518E" w:rsidP="00E62893">
            <w:pPr>
              <w:pStyle w:val="Titel3Neu"/>
            </w:pPr>
          </w:p>
          <w:p w14:paraId="07F041A0" w14:textId="77777777" w:rsidR="00F4518E" w:rsidRPr="005D6A1A" w:rsidRDefault="00F4518E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A278E1" w14:paraId="3938FC68" w14:textId="77777777" w:rsidTr="00E62893">
        <w:tc>
          <w:tcPr>
            <w:tcW w:w="850" w:type="dxa"/>
          </w:tcPr>
          <w:p w14:paraId="473DD281" w14:textId="0FC28CA4" w:rsidR="00A278E1" w:rsidRPr="00A278E1" w:rsidRDefault="00A278E1" w:rsidP="00A278E1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A278E1">
              <w:rPr>
                <w:b w:val="0"/>
                <w:bCs w:val="0"/>
                <w:szCs w:val="21"/>
              </w:rPr>
              <w:t>9:20</w:t>
            </w:r>
          </w:p>
        </w:tc>
        <w:tc>
          <w:tcPr>
            <w:tcW w:w="899" w:type="dxa"/>
          </w:tcPr>
          <w:p w14:paraId="29C16E70" w14:textId="58DC6B22" w:rsidR="00A278E1" w:rsidRPr="00A278E1" w:rsidRDefault="00A278E1" w:rsidP="00A278E1">
            <w:pPr>
              <w:pStyle w:val="Titel3Neu"/>
              <w:jc w:val="right"/>
              <w:rPr>
                <w:b w:val="0"/>
                <w:bCs w:val="0"/>
                <w:szCs w:val="21"/>
              </w:rPr>
            </w:pPr>
            <w:r w:rsidRPr="00A278E1">
              <w:rPr>
                <w:b w:val="0"/>
                <w:bCs w:val="0"/>
                <w:szCs w:val="21"/>
              </w:rPr>
              <w:t>20</w:t>
            </w:r>
          </w:p>
        </w:tc>
        <w:tc>
          <w:tcPr>
            <w:tcW w:w="1536" w:type="dxa"/>
          </w:tcPr>
          <w:p w14:paraId="7CB694C7" w14:textId="77777777" w:rsidR="00A278E1" w:rsidRPr="00E44524" w:rsidRDefault="00A278E1" w:rsidP="00E62893">
            <w:pPr>
              <w:pStyle w:val="Titel3Neu"/>
              <w:rPr>
                <w:szCs w:val="21"/>
              </w:rPr>
            </w:pPr>
          </w:p>
        </w:tc>
        <w:tc>
          <w:tcPr>
            <w:tcW w:w="1580" w:type="dxa"/>
          </w:tcPr>
          <w:p w14:paraId="03768B2F" w14:textId="4DC48D4C" w:rsidR="00A278E1" w:rsidRDefault="00A278E1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Aufgabe </w:t>
            </w:r>
          </w:p>
        </w:tc>
        <w:tc>
          <w:tcPr>
            <w:tcW w:w="6333" w:type="dxa"/>
          </w:tcPr>
          <w:p w14:paraId="75C64B55" w14:textId="049FFE06" w:rsidR="00A278E1" w:rsidRDefault="00A278E1" w:rsidP="00A278E1">
            <w:pPr>
              <w:pStyle w:val="TabellentextAufzhlung"/>
              <w:numPr>
                <w:ilvl w:val="0"/>
                <w:numId w:val="0"/>
              </w:numPr>
              <w:ind w:left="360" w:hanging="360"/>
              <w:rPr>
                <w:szCs w:val="21"/>
              </w:rPr>
            </w:pPr>
            <w:r>
              <w:rPr>
                <w:szCs w:val="21"/>
              </w:rPr>
              <w:t>Getter und Setter</w:t>
            </w:r>
          </w:p>
        </w:tc>
        <w:tc>
          <w:tcPr>
            <w:tcW w:w="2240" w:type="dxa"/>
          </w:tcPr>
          <w:p w14:paraId="53450419" w14:textId="77777777" w:rsidR="00A278E1" w:rsidRPr="004E4616" w:rsidRDefault="00A278E1" w:rsidP="00E62893">
            <w:pPr>
              <w:pStyle w:val="TabellentextAufzhlung"/>
              <w:numPr>
                <w:ilvl w:val="0"/>
                <w:numId w:val="0"/>
              </w:numPr>
            </w:pPr>
          </w:p>
        </w:tc>
        <w:tc>
          <w:tcPr>
            <w:tcW w:w="879" w:type="dxa"/>
          </w:tcPr>
          <w:p w14:paraId="19BB159E" w14:textId="77777777" w:rsidR="00A278E1" w:rsidRPr="005D6A1A" w:rsidRDefault="00A278E1" w:rsidP="00E62893">
            <w:pPr>
              <w:pStyle w:val="Titel3Neu"/>
            </w:pPr>
          </w:p>
        </w:tc>
      </w:tr>
      <w:tr w:rsidR="00F4518E" w14:paraId="6493182E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18433936" w14:textId="48484BF4" w:rsidR="00F4518E" w:rsidRPr="00E44524" w:rsidRDefault="00A278E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  <w:r w:rsidR="00F4518E"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="00F4518E" w:rsidRPr="00E44524">
              <w:rPr>
                <w:sz w:val="21"/>
                <w:szCs w:val="21"/>
              </w:rPr>
              <w:t xml:space="preserve">0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5F686AF" w14:textId="682FB700" w:rsidR="00F4518E" w:rsidRPr="00E44524" w:rsidRDefault="00A278E1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F4518E">
              <w:rPr>
                <w:sz w:val="21"/>
                <w:szCs w:val="21"/>
              </w:rPr>
              <w:t>0</w:t>
            </w:r>
            <w:r w:rsidR="00F4518E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3D99DF03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530D3E18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3E140DEA" w14:textId="77777777" w:rsidR="00F4518E" w:rsidRPr="00E44524" w:rsidRDefault="00F4518E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226692C4" w14:textId="77777777" w:rsidR="00F4518E" w:rsidRPr="004E4616" w:rsidRDefault="00F4518E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54192AFD" w14:textId="77777777" w:rsidR="00F4518E" w:rsidRPr="00085964" w:rsidRDefault="00F4518E" w:rsidP="00E62893">
            <w:pPr>
              <w:spacing w:before="60" w:after="60" w:line="240" w:lineRule="auto"/>
              <w:ind w:left="720" w:hanging="720"/>
            </w:pPr>
          </w:p>
        </w:tc>
      </w:tr>
      <w:tr w:rsidR="00120CF4" w14:paraId="58CD051E" w14:textId="77777777" w:rsidTr="005E5067">
        <w:tc>
          <w:tcPr>
            <w:tcW w:w="850" w:type="dxa"/>
          </w:tcPr>
          <w:p w14:paraId="185BB69A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1178F68C" w14:textId="54DD6088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11:10</w:t>
            </w:r>
          </w:p>
        </w:tc>
        <w:tc>
          <w:tcPr>
            <w:tcW w:w="899" w:type="dxa"/>
          </w:tcPr>
          <w:p w14:paraId="6897045A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048EEEB1" w14:textId="0B2A36AC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7A67AD00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7664DBBF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6876AED" w14:textId="4F69EE7A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Repetition</w:t>
            </w:r>
          </w:p>
        </w:tc>
        <w:tc>
          <w:tcPr>
            <w:tcW w:w="6333" w:type="dxa"/>
          </w:tcPr>
          <w:p w14:paraId="441E0A45" w14:textId="7C9C48E7" w:rsidR="00F4518E" w:rsidRPr="00F4518E" w:rsidRDefault="00F4518E" w:rsidP="00F4518E">
            <w:pPr>
              <w:pStyle w:val="TabellentextAufzhlung"/>
              <w:ind w:left="277" w:hanging="277"/>
              <w:rPr>
                <w:b/>
              </w:rPr>
            </w:pPr>
          </w:p>
        </w:tc>
        <w:tc>
          <w:tcPr>
            <w:tcW w:w="2240" w:type="dxa"/>
          </w:tcPr>
          <w:p w14:paraId="1412FF30" w14:textId="77777777" w:rsidR="00F4518E" w:rsidRPr="004E4616" w:rsidRDefault="00F4518E" w:rsidP="00F4518E">
            <w:pPr>
              <w:pStyle w:val="Titel3Neu"/>
            </w:pPr>
          </w:p>
          <w:p w14:paraId="48F5B6C8" w14:textId="77777777" w:rsidR="00120CF4" w:rsidRDefault="00F4518E" w:rsidP="00F4518E">
            <w:pPr>
              <w:pStyle w:val="TabellentextAufzhlung"/>
            </w:pPr>
            <w:r>
              <w:t>Flipchart</w:t>
            </w:r>
          </w:p>
          <w:p w14:paraId="4F7CE2CA" w14:textId="6A6DEEC9" w:rsidR="00F4518E" w:rsidRPr="004E4616" w:rsidRDefault="00F4518E" w:rsidP="00F4518E">
            <w:pPr>
              <w:pStyle w:val="TabellentextAufzhlung"/>
            </w:pPr>
            <w:r>
              <w:t>Disku</w:t>
            </w:r>
            <w:r w:rsidR="00BD6796">
              <w:t>s</w:t>
            </w:r>
            <w:r>
              <w:t>sionsrunde</w:t>
            </w:r>
          </w:p>
        </w:tc>
        <w:tc>
          <w:tcPr>
            <w:tcW w:w="879" w:type="dxa"/>
          </w:tcPr>
          <w:p w14:paraId="0515448A" w14:textId="77777777" w:rsidR="00120CF4" w:rsidRPr="005D6A1A" w:rsidRDefault="00120CF4" w:rsidP="005E5067">
            <w:pPr>
              <w:pStyle w:val="Titel3Neu"/>
            </w:pPr>
          </w:p>
          <w:p w14:paraId="1BF31DDA" w14:textId="77777777" w:rsidR="00120CF4" w:rsidRPr="005D6A1A" w:rsidRDefault="00120CF4" w:rsidP="005E5067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F4518E" w:rsidRPr="00085964" w14:paraId="49F8C08A" w14:textId="77777777" w:rsidTr="00E62893">
        <w:tblPrEx>
          <w:tblLook w:val="04A0" w:firstRow="1" w:lastRow="0" w:firstColumn="1" w:lastColumn="0" w:noHBand="0" w:noVBand="1"/>
        </w:tblPrEx>
        <w:tc>
          <w:tcPr>
            <w:tcW w:w="850" w:type="dxa"/>
            <w:shd w:val="clear" w:color="auto" w:fill="F2F2F2" w:themeFill="background1" w:themeFillShade="F2"/>
          </w:tcPr>
          <w:p w14:paraId="36EE4D4A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  <w:r>
              <w:t xml:space="preserve">11:45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6F17E2E7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  <w:r>
              <w:t>6</w:t>
            </w:r>
            <w:r w:rsidRPr="00085964"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02689BA7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02280028" w14:textId="77777777" w:rsidR="00F4518E" w:rsidRPr="00085964" w:rsidRDefault="00F4518E" w:rsidP="00E62893">
            <w:pPr>
              <w:spacing w:before="60" w:after="60" w:line="240" w:lineRule="auto"/>
              <w:ind w:left="720" w:hanging="720"/>
              <w:jc w:val="right"/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539AB1A2" w14:textId="77777777" w:rsidR="00F4518E" w:rsidRPr="009C5BE9" w:rsidRDefault="00F4518E" w:rsidP="00E62893">
            <w:pPr>
              <w:tabs>
                <w:tab w:val="clear" w:pos="510"/>
              </w:tabs>
              <w:spacing w:before="60" w:after="60" w:line="240" w:lineRule="auto"/>
              <w:ind w:left="277" w:hanging="277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Mittagspause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709D800A" w14:textId="77777777" w:rsidR="00F4518E" w:rsidRPr="004E4616" w:rsidRDefault="00F4518E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65460348" w14:textId="77777777" w:rsidR="00F4518E" w:rsidRPr="00085964" w:rsidRDefault="00F4518E" w:rsidP="00E62893">
            <w:pPr>
              <w:spacing w:before="60" w:after="60" w:line="240" w:lineRule="auto"/>
              <w:ind w:left="720" w:hanging="720"/>
            </w:pPr>
          </w:p>
        </w:tc>
      </w:tr>
      <w:tr w:rsidR="00120CF4" w14:paraId="7CC3E2FD" w14:textId="77777777" w:rsidTr="005E5067">
        <w:tc>
          <w:tcPr>
            <w:tcW w:w="850" w:type="dxa"/>
          </w:tcPr>
          <w:p w14:paraId="4C4A3055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552CFDF3" w14:textId="4D02A292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12:45</w:t>
            </w:r>
          </w:p>
        </w:tc>
        <w:tc>
          <w:tcPr>
            <w:tcW w:w="899" w:type="dxa"/>
          </w:tcPr>
          <w:p w14:paraId="3A1741A6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293E4623" w14:textId="435A3AED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120</w:t>
            </w:r>
            <w:r w:rsidR="00120CF4"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55157578" w14:textId="77777777" w:rsidR="00120CF4" w:rsidRPr="00E44524" w:rsidRDefault="00120CF4" w:rsidP="005E5067">
            <w:pPr>
              <w:pStyle w:val="Titel3Neu"/>
              <w:rPr>
                <w:szCs w:val="21"/>
              </w:rPr>
            </w:pPr>
          </w:p>
          <w:p w14:paraId="334864BF" w14:textId="77777777" w:rsidR="00120CF4" w:rsidRPr="00E44524" w:rsidRDefault="00120CF4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7B4DB94B" w14:textId="55BC2E11" w:rsidR="00120CF4" w:rsidRPr="00E44524" w:rsidRDefault="00F4518E" w:rsidP="005E5067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Praktische Aufgabe</w:t>
            </w:r>
          </w:p>
        </w:tc>
        <w:tc>
          <w:tcPr>
            <w:tcW w:w="6333" w:type="dxa"/>
          </w:tcPr>
          <w:p w14:paraId="418A7A7F" w14:textId="12A5C1C7" w:rsidR="00F4518E" w:rsidRPr="009F61B8" w:rsidRDefault="00F4518E" w:rsidP="009F61B8">
            <w:pPr>
              <w:pStyle w:val="TabellentextAufzhlung"/>
              <w:ind w:left="554" w:hanging="277"/>
              <w:rPr>
                <w:b/>
              </w:rPr>
            </w:pPr>
          </w:p>
        </w:tc>
        <w:tc>
          <w:tcPr>
            <w:tcW w:w="2240" w:type="dxa"/>
          </w:tcPr>
          <w:p w14:paraId="788A37DE" w14:textId="77777777" w:rsidR="00120CF4" w:rsidRPr="004E4616" w:rsidRDefault="00120CF4" w:rsidP="005E5067">
            <w:pPr>
              <w:pStyle w:val="Titel3Neu"/>
            </w:pPr>
          </w:p>
          <w:p w14:paraId="698E48C4" w14:textId="77777777" w:rsidR="00120CF4" w:rsidRDefault="00120CF4" w:rsidP="005E5067">
            <w:pPr>
              <w:pStyle w:val="TabellentextAufzhlung"/>
            </w:pPr>
            <w:r>
              <w:t>Flipchart</w:t>
            </w:r>
          </w:p>
          <w:p w14:paraId="128A70A1" w14:textId="77777777" w:rsidR="00120CF4" w:rsidRPr="004E4616" w:rsidRDefault="00120CF4" w:rsidP="005E5067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640F99C4" w14:textId="77777777" w:rsidR="00120CF4" w:rsidRPr="005D6A1A" w:rsidRDefault="00120CF4" w:rsidP="005E5067">
            <w:pPr>
              <w:pStyle w:val="Titel3Neu"/>
            </w:pPr>
          </w:p>
          <w:p w14:paraId="458AE6C5" w14:textId="77777777" w:rsidR="00120CF4" w:rsidRPr="005D6A1A" w:rsidRDefault="00120CF4" w:rsidP="005E5067">
            <w:pPr>
              <w:spacing w:before="60" w:after="60" w:line="240" w:lineRule="auto"/>
              <w:ind w:left="720" w:hanging="720"/>
            </w:pPr>
          </w:p>
        </w:tc>
      </w:tr>
      <w:tr w:rsidR="009F61B8" w14:paraId="47F57E95" w14:textId="77777777" w:rsidTr="00E62893">
        <w:tc>
          <w:tcPr>
            <w:tcW w:w="850" w:type="dxa"/>
            <w:shd w:val="clear" w:color="auto" w:fill="F2F2F2" w:themeFill="background1" w:themeFillShade="F2"/>
          </w:tcPr>
          <w:p w14:paraId="324E4F7E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  <w:r w:rsidRPr="00E44524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4</w:t>
            </w:r>
            <w:r w:rsidRPr="00E44524">
              <w:rPr>
                <w:sz w:val="21"/>
                <w:szCs w:val="21"/>
              </w:rPr>
              <w:t xml:space="preserve">5 </w:t>
            </w:r>
          </w:p>
        </w:tc>
        <w:tc>
          <w:tcPr>
            <w:tcW w:w="899" w:type="dxa"/>
            <w:shd w:val="clear" w:color="auto" w:fill="F2F2F2" w:themeFill="background1" w:themeFillShade="F2"/>
          </w:tcPr>
          <w:p w14:paraId="014C7343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Pr="00E44524">
              <w:rPr>
                <w:sz w:val="21"/>
                <w:szCs w:val="21"/>
              </w:rPr>
              <w:t>0'</w:t>
            </w:r>
          </w:p>
        </w:tc>
        <w:tc>
          <w:tcPr>
            <w:tcW w:w="1536" w:type="dxa"/>
            <w:shd w:val="clear" w:color="auto" w:fill="F2F2F2" w:themeFill="background1" w:themeFillShade="F2"/>
          </w:tcPr>
          <w:p w14:paraId="6CEE86B0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1580" w:type="dxa"/>
            <w:shd w:val="clear" w:color="auto" w:fill="F2F2F2" w:themeFill="background1" w:themeFillShade="F2"/>
          </w:tcPr>
          <w:p w14:paraId="15B1F45E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</w:p>
        </w:tc>
        <w:tc>
          <w:tcPr>
            <w:tcW w:w="6333" w:type="dxa"/>
            <w:shd w:val="clear" w:color="auto" w:fill="F2F2F2" w:themeFill="background1" w:themeFillShade="F2"/>
          </w:tcPr>
          <w:p w14:paraId="66F884DA" w14:textId="77777777" w:rsidR="009F61B8" w:rsidRPr="00E44524" w:rsidRDefault="009F61B8" w:rsidP="00E62893">
            <w:pPr>
              <w:spacing w:before="60" w:after="60" w:line="240" w:lineRule="auto"/>
              <w:ind w:left="720" w:hanging="720"/>
              <w:rPr>
                <w:b/>
                <w:sz w:val="21"/>
                <w:szCs w:val="21"/>
              </w:rPr>
            </w:pPr>
            <w:r w:rsidRPr="00E44524">
              <w:rPr>
                <w:b/>
                <w:sz w:val="21"/>
                <w:szCs w:val="21"/>
              </w:rPr>
              <w:t>Pause</w:t>
            </w:r>
          </w:p>
        </w:tc>
        <w:tc>
          <w:tcPr>
            <w:tcW w:w="2240" w:type="dxa"/>
            <w:shd w:val="clear" w:color="auto" w:fill="F2F2F2" w:themeFill="background1" w:themeFillShade="F2"/>
          </w:tcPr>
          <w:p w14:paraId="670D7CB4" w14:textId="77777777" w:rsidR="009F61B8" w:rsidRPr="004E4616" w:rsidRDefault="009F61B8" w:rsidP="00E62893">
            <w:pPr>
              <w:spacing w:before="60" w:after="60" w:line="240" w:lineRule="auto"/>
              <w:ind w:left="720" w:hanging="720"/>
            </w:pPr>
          </w:p>
        </w:tc>
        <w:tc>
          <w:tcPr>
            <w:tcW w:w="879" w:type="dxa"/>
            <w:shd w:val="clear" w:color="auto" w:fill="F2F2F2" w:themeFill="background1" w:themeFillShade="F2"/>
          </w:tcPr>
          <w:p w14:paraId="0B75F99C" w14:textId="77777777" w:rsidR="009F61B8" w:rsidRPr="00085964" w:rsidRDefault="009F61B8" w:rsidP="00E62893">
            <w:pPr>
              <w:spacing w:before="60" w:after="60" w:line="240" w:lineRule="auto"/>
              <w:ind w:left="720" w:hanging="720"/>
            </w:pPr>
          </w:p>
        </w:tc>
      </w:tr>
      <w:tr w:rsidR="009F61B8" w14:paraId="6346AB8C" w14:textId="77777777" w:rsidTr="00E62893">
        <w:tc>
          <w:tcPr>
            <w:tcW w:w="850" w:type="dxa"/>
          </w:tcPr>
          <w:p w14:paraId="117A5A35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1DE36784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15:05</w:t>
            </w:r>
          </w:p>
        </w:tc>
        <w:tc>
          <w:tcPr>
            <w:tcW w:w="899" w:type="dxa"/>
          </w:tcPr>
          <w:p w14:paraId="3806F8A3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7E7D5C34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2A4732AC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086FCD06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44191F2B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Aufgabenbesprechung</w:t>
            </w:r>
          </w:p>
        </w:tc>
        <w:tc>
          <w:tcPr>
            <w:tcW w:w="6333" w:type="dxa"/>
          </w:tcPr>
          <w:p w14:paraId="73914E85" w14:textId="7C07AC82" w:rsidR="009F61B8" w:rsidRPr="00725A5C" w:rsidRDefault="009F61B8" w:rsidP="00E62893">
            <w:pPr>
              <w:pStyle w:val="TextNeu"/>
              <w:numPr>
                <w:ilvl w:val="0"/>
                <w:numId w:val="32"/>
              </w:numPr>
              <w:tabs>
                <w:tab w:val="clear" w:pos="510"/>
                <w:tab w:val="left" w:pos="0"/>
              </w:tabs>
              <w:ind w:left="419" w:hanging="419"/>
              <w:rPr>
                <w:szCs w:val="21"/>
              </w:rPr>
            </w:pPr>
          </w:p>
        </w:tc>
        <w:tc>
          <w:tcPr>
            <w:tcW w:w="2240" w:type="dxa"/>
          </w:tcPr>
          <w:p w14:paraId="287E2ABF" w14:textId="77777777" w:rsidR="009F61B8" w:rsidRPr="004E4616" w:rsidRDefault="009F61B8" w:rsidP="00E62893">
            <w:pPr>
              <w:pStyle w:val="Titel3Neu"/>
            </w:pPr>
          </w:p>
          <w:p w14:paraId="0B3AA08E" w14:textId="77777777" w:rsidR="009F61B8" w:rsidRPr="004E4616" w:rsidRDefault="009F61B8" w:rsidP="00E62893">
            <w:pPr>
              <w:pStyle w:val="TabellentextAufzhlung"/>
            </w:pPr>
            <w:r>
              <w:t>PC / Entwicklungsumgebung</w:t>
            </w:r>
          </w:p>
        </w:tc>
        <w:tc>
          <w:tcPr>
            <w:tcW w:w="879" w:type="dxa"/>
          </w:tcPr>
          <w:p w14:paraId="632E1FC8" w14:textId="77777777" w:rsidR="009F61B8" w:rsidRPr="005D6A1A" w:rsidRDefault="009F61B8" w:rsidP="00E62893">
            <w:pPr>
              <w:pStyle w:val="Titel3Neu"/>
            </w:pPr>
          </w:p>
          <w:p w14:paraId="7B861E55" w14:textId="77777777" w:rsidR="009F61B8" w:rsidRPr="005D6A1A" w:rsidRDefault="009F61B8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  <w:tr w:rsidR="009F61B8" w14:paraId="6D88B9FF" w14:textId="77777777" w:rsidTr="00E62893">
        <w:tc>
          <w:tcPr>
            <w:tcW w:w="850" w:type="dxa"/>
          </w:tcPr>
          <w:p w14:paraId="292FFFB0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3170D702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15:50</w:t>
            </w:r>
          </w:p>
        </w:tc>
        <w:tc>
          <w:tcPr>
            <w:tcW w:w="899" w:type="dxa"/>
          </w:tcPr>
          <w:p w14:paraId="50F539EC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  <w:r w:rsidRPr="00E44524">
              <w:rPr>
                <w:szCs w:val="21"/>
              </w:rPr>
              <w:t xml:space="preserve"> </w:t>
            </w:r>
          </w:p>
          <w:p w14:paraId="6ABBF689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ind w:left="720" w:hanging="720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Pr="00E44524">
              <w:rPr>
                <w:sz w:val="21"/>
                <w:szCs w:val="21"/>
              </w:rPr>
              <w:t>'</w:t>
            </w:r>
          </w:p>
        </w:tc>
        <w:tc>
          <w:tcPr>
            <w:tcW w:w="1536" w:type="dxa"/>
          </w:tcPr>
          <w:p w14:paraId="47EDE3E0" w14:textId="77777777" w:rsidR="009F61B8" w:rsidRPr="00E44524" w:rsidRDefault="009F61B8" w:rsidP="00E62893">
            <w:pPr>
              <w:pStyle w:val="Titel3Neu"/>
              <w:rPr>
                <w:szCs w:val="21"/>
              </w:rPr>
            </w:pPr>
          </w:p>
          <w:p w14:paraId="0C4BD6C1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</w:p>
        </w:tc>
        <w:tc>
          <w:tcPr>
            <w:tcW w:w="1580" w:type="dxa"/>
          </w:tcPr>
          <w:p w14:paraId="547A5D70" w14:textId="77777777" w:rsidR="009F61B8" w:rsidRPr="00E44524" w:rsidRDefault="009F61B8" w:rsidP="00E62893">
            <w:pPr>
              <w:tabs>
                <w:tab w:val="clear" w:pos="510"/>
              </w:tabs>
              <w:spacing w:before="60" w:after="6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Prüfung besprechen</w:t>
            </w:r>
          </w:p>
        </w:tc>
        <w:tc>
          <w:tcPr>
            <w:tcW w:w="6333" w:type="dxa"/>
          </w:tcPr>
          <w:p w14:paraId="468B6738" w14:textId="77777777" w:rsidR="009F61B8" w:rsidRPr="00E44524" w:rsidRDefault="009F61B8" w:rsidP="005E4257">
            <w:pPr>
              <w:pStyle w:val="TabellentextAufzhlung"/>
              <w:ind w:left="277" w:hanging="277"/>
              <w:rPr>
                <w:szCs w:val="21"/>
              </w:rPr>
            </w:pPr>
          </w:p>
        </w:tc>
        <w:tc>
          <w:tcPr>
            <w:tcW w:w="2240" w:type="dxa"/>
          </w:tcPr>
          <w:p w14:paraId="6D03A92E" w14:textId="77777777" w:rsidR="009F61B8" w:rsidRPr="004E4616" w:rsidRDefault="009F61B8" w:rsidP="00E62893">
            <w:pPr>
              <w:pStyle w:val="Titel3Neu"/>
            </w:pPr>
          </w:p>
          <w:p w14:paraId="407E41BF" w14:textId="77777777" w:rsidR="009F61B8" w:rsidRDefault="009F61B8" w:rsidP="00E62893">
            <w:pPr>
              <w:pStyle w:val="TabellentextAufzhlung"/>
            </w:pPr>
            <w:r>
              <w:t>Flipchart</w:t>
            </w:r>
          </w:p>
          <w:p w14:paraId="46AD15ED" w14:textId="77777777" w:rsidR="009F61B8" w:rsidRPr="004E4616" w:rsidRDefault="009F61B8" w:rsidP="00E62893">
            <w:pPr>
              <w:pStyle w:val="TabellentextAufzhlung"/>
            </w:pPr>
            <w:r>
              <w:t>Beamer</w:t>
            </w:r>
          </w:p>
        </w:tc>
        <w:tc>
          <w:tcPr>
            <w:tcW w:w="879" w:type="dxa"/>
          </w:tcPr>
          <w:p w14:paraId="792F0142" w14:textId="77777777" w:rsidR="009F61B8" w:rsidRPr="005D6A1A" w:rsidRDefault="009F61B8" w:rsidP="00E62893">
            <w:pPr>
              <w:pStyle w:val="Titel3Neu"/>
            </w:pPr>
          </w:p>
          <w:p w14:paraId="1B502ADA" w14:textId="77777777" w:rsidR="009F61B8" w:rsidRPr="005D6A1A" w:rsidRDefault="009F61B8" w:rsidP="00E62893">
            <w:pPr>
              <w:pStyle w:val="TabellentextAufzhlung"/>
              <w:numPr>
                <w:ilvl w:val="0"/>
                <w:numId w:val="0"/>
              </w:numPr>
              <w:ind w:left="720" w:hanging="720"/>
            </w:pPr>
          </w:p>
        </w:tc>
      </w:tr>
    </w:tbl>
    <w:p w14:paraId="783AA46E" w14:textId="77777777" w:rsidR="002C2BA5" w:rsidRDefault="002C2BA5">
      <w:pPr>
        <w:tabs>
          <w:tab w:val="clear" w:pos="510"/>
        </w:tabs>
        <w:spacing w:line="240" w:lineRule="auto"/>
      </w:pPr>
    </w:p>
    <w:sectPr w:rsidR="002C2BA5" w:rsidSect="00AA7BBF">
      <w:headerReference w:type="default" r:id="rId9"/>
      <w:footerReference w:type="default" r:id="rId10"/>
      <w:type w:val="continuous"/>
      <w:pgSz w:w="16838" w:h="11906" w:orient="landscape" w:code="9"/>
      <w:pgMar w:top="1701" w:right="851" w:bottom="680" w:left="1701" w:header="454" w:footer="244" w:gutter="0"/>
      <w:cols w:space="34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45C8A" w14:textId="77777777" w:rsidR="002358E4" w:rsidRDefault="002358E4">
      <w:r>
        <w:separator/>
      </w:r>
    </w:p>
  </w:endnote>
  <w:endnote w:type="continuationSeparator" w:id="0">
    <w:p w14:paraId="0AEFC553" w14:textId="77777777" w:rsidR="002358E4" w:rsidRDefault="00235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45 Light Bold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Frutiger 45 Light">
    <w:altName w:val="Calibri"/>
    <w:charset w:val="00"/>
    <w:family w:val="swiss"/>
    <w:pitch w:val="variable"/>
    <w:sig w:usb0="A00000AF" w:usb1="5000205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SHeadline">
    <w:altName w:val="Cambria"/>
    <w:charset w:val="00"/>
    <w:family w:val="roman"/>
    <w:pitch w:val="variable"/>
    <w:sig w:usb0="A00002AF" w:usb1="5000204B" w:usb2="00000000" w:usb3="00000000" w:csb0="0000009F" w:csb1="00000000"/>
  </w:font>
  <w:font w:name="UBSLogo"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DC79DC3-F04C-4E45-BD72-F8F3D2CFEDF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1088A9C-1F84-4D69-802F-C7C779B7B45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9B04931-0695-494E-97C7-249BABC3C3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696AF" w14:textId="77777777" w:rsidR="00CA49EC" w:rsidRDefault="00CA49EC">
    <w:pPr>
      <w:pStyle w:val="FormRemark"/>
      <w:spacing w:line="120" w:lineRule="exact"/>
      <w:ind w:left="-680"/>
    </w:pPr>
  </w:p>
  <w:p w14:paraId="35EFB83A" w14:textId="77777777" w:rsidR="00CA49EC" w:rsidRDefault="00CA49EC">
    <w:pPr>
      <w:pStyle w:val="FormRemark"/>
      <w:pBdr>
        <w:top w:val="single" w:sz="2" w:space="1" w:color="auto"/>
      </w:pBdr>
      <w:spacing w:line="120" w:lineRule="exact"/>
    </w:pPr>
  </w:p>
  <w:p w14:paraId="487B5E43" w14:textId="293F7E66" w:rsidR="00CA49EC" w:rsidRDefault="00CA49EC" w:rsidP="004E46F2">
    <w:pPr>
      <w:pStyle w:val="Fuzeile"/>
      <w:tabs>
        <w:tab w:val="clear" w:pos="510"/>
        <w:tab w:val="clear" w:pos="4153"/>
        <w:tab w:val="clear" w:pos="8306"/>
        <w:tab w:val="right" w:pos="14175"/>
      </w:tabs>
      <w:ind w:left="-680"/>
      <w:rPr>
        <w:sz w:val="16"/>
      </w:rPr>
    </w:pPr>
    <w:r>
      <w:rPr>
        <w:sz w:val="16"/>
      </w:rPr>
      <w:tab/>
      <w:t xml:space="preserve">Fuchsgroup Consulting AG </w:t>
    </w:r>
    <w:r>
      <w:rPr>
        <w:sz w:val="16"/>
      </w:rPr>
      <w:br/>
    </w:r>
    <w:r>
      <w:rPr>
        <w:sz w:val="16"/>
      </w:rPr>
      <w:tab/>
      <w:t xml:space="preserve">Seite 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</w:t>
    </w:r>
    <w:r>
      <w:rPr>
        <w:rStyle w:val="Seitenzahl"/>
        <w:sz w:val="16"/>
      </w:rPr>
      <w:fldChar w:fldCharType="end"/>
    </w:r>
    <w:r>
      <w:rPr>
        <w:rStyle w:val="Seitenzahl"/>
        <w:sz w:val="16"/>
      </w:rPr>
      <w:t>/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NUMPAGES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14</w:t>
    </w:r>
    <w:r>
      <w:rPr>
        <w:rStyle w:val="Seitenzah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0C57" w14:textId="77777777" w:rsidR="00CA49EC" w:rsidRDefault="00CA49EC">
    <w:pPr>
      <w:pStyle w:val="FormRemark"/>
      <w:spacing w:line="120" w:lineRule="exact"/>
      <w:ind w:left="-680"/>
    </w:pPr>
  </w:p>
  <w:p w14:paraId="0707236D" w14:textId="77777777" w:rsidR="00CA49EC" w:rsidRDefault="00CA49EC">
    <w:pPr>
      <w:pStyle w:val="FormRemark"/>
      <w:pBdr>
        <w:top w:val="single" w:sz="2" w:space="1" w:color="auto"/>
      </w:pBdr>
      <w:spacing w:line="120" w:lineRule="exact"/>
    </w:pPr>
  </w:p>
  <w:p w14:paraId="37E6BA74" w14:textId="574125E7" w:rsidR="00CA49EC" w:rsidRDefault="004E46F2" w:rsidP="004E46F2">
    <w:pPr>
      <w:pStyle w:val="Fuzeile"/>
      <w:tabs>
        <w:tab w:val="clear" w:pos="510"/>
        <w:tab w:val="clear" w:pos="4153"/>
        <w:tab w:val="clear" w:pos="8306"/>
        <w:tab w:val="right" w:pos="14175"/>
      </w:tabs>
      <w:ind w:left="-680"/>
      <w:rPr>
        <w:sz w:val="16"/>
      </w:rPr>
    </w:pPr>
    <w:r>
      <w:rPr>
        <w:sz w:val="16"/>
      </w:rPr>
      <w:tab/>
      <w:t xml:space="preserve">Fuchsgroup Consulting AG </w:t>
    </w:r>
    <w:r>
      <w:rPr>
        <w:sz w:val="16"/>
      </w:rPr>
      <w:br/>
    </w:r>
    <w:r>
      <w:rPr>
        <w:sz w:val="16"/>
      </w:rPr>
      <w:tab/>
      <w:t xml:space="preserve">Seite 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3</w:t>
    </w:r>
    <w:r>
      <w:rPr>
        <w:rStyle w:val="Seitenzahl"/>
        <w:sz w:val="16"/>
      </w:rPr>
      <w:fldChar w:fldCharType="end"/>
    </w:r>
    <w:r>
      <w:rPr>
        <w:rStyle w:val="Seitenzahl"/>
        <w:sz w:val="16"/>
      </w:rPr>
      <w:t>/</w:t>
    </w: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NUMPAGES </w:instrText>
    </w:r>
    <w:r>
      <w:rPr>
        <w:rStyle w:val="Seitenzahl"/>
        <w:sz w:val="16"/>
      </w:rPr>
      <w:fldChar w:fldCharType="separate"/>
    </w:r>
    <w:r w:rsidR="00D848EA">
      <w:rPr>
        <w:rStyle w:val="Seitenzahl"/>
        <w:noProof/>
        <w:sz w:val="16"/>
      </w:rPr>
      <w:t>14</w:t>
    </w:r>
    <w:r>
      <w:rPr>
        <w:rStyle w:val="Seitenzah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5C669" w14:textId="77777777" w:rsidR="002358E4" w:rsidRDefault="002358E4">
      <w:r>
        <w:separator/>
      </w:r>
    </w:p>
  </w:footnote>
  <w:footnote w:type="continuationSeparator" w:id="0">
    <w:p w14:paraId="70E090DB" w14:textId="77777777" w:rsidR="002358E4" w:rsidRDefault="002358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1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915"/>
      <w:gridCol w:w="3402"/>
    </w:tblGrid>
    <w:tr w:rsidR="00CA49EC" w:rsidRPr="00C44AFF" w14:paraId="43447BB6" w14:textId="77777777" w:rsidTr="00C44AFF">
      <w:trPr>
        <w:cantSplit/>
      </w:trPr>
      <w:tc>
        <w:tcPr>
          <w:tcW w:w="10915" w:type="dxa"/>
        </w:tcPr>
        <w:p w14:paraId="4EFAD2A0" w14:textId="77777777" w:rsidR="00CA49EC" w:rsidRDefault="00CA49EC">
          <w:pPr>
            <w:pStyle w:val="Formbodynorm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700B54C3" wp14:editId="7DBFAA9B">
                    <wp:simplePos x="0" y="0"/>
                    <wp:positionH relativeFrom="page">
                      <wp:posOffset>1103312</wp:posOffset>
                    </wp:positionH>
                    <wp:positionV relativeFrom="page">
                      <wp:posOffset>305435</wp:posOffset>
                    </wp:positionV>
                    <wp:extent cx="2339975" cy="360045"/>
                    <wp:effectExtent l="0" t="0" r="3175" b="1905"/>
                    <wp:wrapNone/>
                    <wp:docPr id="2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39975" cy="360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A1BCB2" w14:textId="77777777" w:rsidR="00CA49EC" w:rsidRDefault="00CA49EC">
                                <w:pPr>
                                  <w:pStyle w:val="UBSLogo"/>
                                </w:pPr>
                                <w:r>
                                  <w:t></w:t>
                                </w:r>
                                <w:r>
                                  <w:t>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0B54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86.85pt;margin-top:24.05pt;width:184.2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" o:allowincell="f" filled="f" stroked="f">
                    <v:textbox inset="0,0,0,0">
                      <w:txbxContent>
                        <w:p w14:paraId="2DA1BCB2" w14:textId="77777777" w:rsidR="00CA49EC" w:rsidRDefault="00CA49EC">
                          <w:pPr>
                            <w:pStyle w:val="UBSLogo"/>
                          </w:pPr>
                          <w:r>
                            <w:t></w:t>
                          </w:r>
                          <w:r>
                            <w:t>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402" w:type="dxa"/>
          <w:vMerge w:val="restart"/>
        </w:tcPr>
        <w:p w14:paraId="076F308D" w14:textId="77777777" w:rsidR="00CA49EC" w:rsidRPr="00C44AFF" w:rsidRDefault="00CA49EC" w:rsidP="005065CD">
          <w:pPr>
            <w:pStyle w:val="Formbody9links"/>
            <w:spacing w:before="60"/>
            <w:rPr>
              <w:b/>
            </w:rPr>
          </w:pPr>
          <w:r>
            <w:rPr>
              <w:b/>
            </w:rPr>
            <w:t>Schulungsunterlagen</w:t>
          </w:r>
        </w:p>
        <w:p w14:paraId="4FA63E54" w14:textId="77777777" w:rsidR="00CA49EC" w:rsidRPr="0025799C" w:rsidRDefault="00CA49EC" w:rsidP="005065CD">
          <w:pPr>
            <w:pStyle w:val="Formbody9links"/>
          </w:pPr>
          <w:r>
            <w:t xml:space="preserve">UBS </w:t>
          </w:r>
          <w:r w:rsidRPr="0025799C">
            <w:t xml:space="preserve">Modul </w:t>
          </w:r>
          <w:r>
            <w:t>272</w:t>
          </w:r>
        </w:p>
        <w:p w14:paraId="37B203B1" w14:textId="03CDFAF8" w:rsidR="00CA49EC" w:rsidRPr="0025799C" w:rsidRDefault="00CA49EC">
          <w:pPr>
            <w:pStyle w:val="Formbody9links"/>
          </w:pPr>
          <w:r>
            <w:fldChar w:fldCharType="begin"/>
          </w:r>
          <w:r w:rsidRPr="0025799C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</w:tc>
    </w:tr>
    <w:tr w:rsidR="00CA49EC" w:rsidRPr="00C44AFF" w14:paraId="4F72CBAC" w14:textId="77777777" w:rsidTr="00C44AFF">
      <w:trPr>
        <w:cantSplit/>
      </w:trPr>
      <w:tc>
        <w:tcPr>
          <w:tcW w:w="10915" w:type="dxa"/>
        </w:tcPr>
        <w:p w14:paraId="354AC9DD" w14:textId="77777777" w:rsidR="00CA49EC" w:rsidRPr="0025799C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112EE779" w14:textId="77777777" w:rsidR="00CA49EC" w:rsidRPr="0025799C" w:rsidRDefault="00CA49EC">
          <w:pPr>
            <w:pStyle w:val="Formbodynormal"/>
          </w:pPr>
        </w:p>
      </w:tc>
    </w:tr>
    <w:tr w:rsidR="00CA49EC" w:rsidRPr="00C44AFF" w14:paraId="47F5B42F" w14:textId="77777777" w:rsidTr="00C44AFF">
      <w:trPr>
        <w:cantSplit/>
      </w:trPr>
      <w:tc>
        <w:tcPr>
          <w:tcW w:w="10915" w:type="dxa"/>
        </w:tcPr>
        <w:p w14:paraId="01FC609A" w14:textId="77777777" w:rsidR="00CA49EC" w:rsidRPr="0025799C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4A12A2A0" w14:textId="77777777" w:rsidR="00CA49EC" w:rsidRPr="0025799C" w:rsidRDefault="00CA49EC">
          <w:pPr>
            <w:pStyle w:val="Formbodynormal"/>
          </w:pPr>
        </w:p>
      </w:tc>
    </w:tr>
  </w:tbl>
  <w:p w14:paraId="380E5AAC" w14:textId="77777777" w:rsidR="00CA49EC" w:rsidRDefault="00CA49EC">
    <w:pPr>
      <w:pStyle w:val="Formbodynormal"/>
      <w:spacing w:line="20" w:lineRule="exac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1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915"/>
      <w:gridCol w:w="3402"/>
    </w:tblGrid>
    <w:tr w:rsidR="00CA49EC" w:rsidRPr="00584F7C" w14:paraId="7DE1FC4D" w14:textId="77777777" w:rsidTr="00C44AFF">
      <w:trPr>
        <w:cantSplit/>
      </w:trPr>
      <w:tc>
        <w:tcPr>
          <w:tcW w:w="10915" w:type="dxa"/>
        </w:tcPr>
        <w:p w14:paraId="7A849597" w14:textId="77777777" w:rsidR="00CA49EC" w:rsidRDefault="00CA49EC">
          <w:pPr>
            <w:pStyle w:val="Formbodynorm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3D01008F" wp14:editId="6A7F385A">
                    <wp:simplePos x="0" y="0"/>
                    <wp:positionH relativeFrom="page">
                      <wp:posOffset>1103312</wp:posOffset>
                    </wp:positionH>
                    <wp:positionV relativeFrom="page">
                      <wp:posOffset>305435</wp:posOffset>
                    </wp:positionV>
                    <wp:extent cx="2339975" cy="360045"/>
                    <wp:effectExtent l="0" t="0" r="3175" b="1905"/>
                    <wp:wrapNone/>
                    <wp:docPr id="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39975" cy="360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D4E8C6" w14:textId="77777777" w:rsidR="00CA49EC" w:rsidRDefault="00CA49EC">
                                <w:pPr>
                                  <w:pStyle w:val="UBSLogo"/>
                                </w:pPr>
                                <w:r>
                                  <w:t></w:t>
                                </w:r>
                                <w:r>
                                  <w:t>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01008F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86.85pt;margin-top:24.05pt;width:184.25pt;height:28.3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" o:allowincell="f" filled="f" stroked="f">
                    <v:textbox inset="0,0,0,0">
                      <w:txbxContent>
                        <w:p w14:paraId="56D4E8C6" w14:textId="77777777" w:rsidR="00CA49EC" w:rsidRDefault="00CA49EC">
                          <w:pPr>
                            <w:pStyle w:val="UBSLogo"/>
                          </w:pPr>
                          <w:r>
                            <w:t></w:t>
                          </w:r>
                          <w:r>
                            <w:t>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402" w:type="dxa"/>
          <w:vMerge w:val="restart"/>
        </w:tcPr>
        <w:p w14:paraId="4B6BC594" w14:textId="77777777" w:rsidR="004E46F2" w:rsidRPr="00C44AFF" w:rsidRDefault="004E46F2" w:rsidP="004E46F2">
          <w:pPr>
            <w:pStyle w:val="Formbody9links"/>
            <w:spacing w:before="60"/>
            <w:rPr>
              <w:b/>
            </w:rPr>
          </w:pPr>
          <w:r>
            <w:rPr>
              <w:b/>
            </w:rPr>
            <w:t>Schulungsunterlagen</w:t>
          </w:r>
        </w:p>
        <w:p w14:paraId="0087A532" w14:textId="77777777" w:rsidR="004E46F2" w:rsidRPr="0025799C" w:rsidRDefault="004E46F2" w:rsidP="004E46F2">
          <w:pPr>
            <w:pStyle w:val="Formbody9links"/>
          </w:pPr>
          <w:r>
            <w:t xml:space="preserve">UBS </w:t>
          </w:r>
          <w:r w:rsidRPr="0025799C">
            <w:t xml:space="preserve">Modul </w:t>
          </w:r>
          <w:r>
            <w:t>272</w:t>
          </w:r>
        </w:p>
        <w:p w14:paraId="6ED92E40" w14:textId="47537CB6" w:rsidR="00CA49EC" w:rsidRPr="004E46F2" w:rsidRDefault="004E46F2" w:rsidP="004E46F2">
          <w:pPr>
            <w:pStyle w:val="Formbody9links"/>
          </w:pPr>
          <w:r>
            <w:fldChar w:fldCharType="begin"/>
          </w:r>
          <w:r w:rsidRPr="0025799C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  <w:p w14:paraId="1CD04B35" w14:textId="721D6D8F" w:rsidR="00CA49EC" w:rsidRPr="004E46F2" w:rsidRDefault="00CA49EC">
          <w:pPr>
            <w:pStyle w:val="Formbody9links"/>
          </w:pPr>
          <w:r>
            <w:fldChar w:fldCharType="begin"/>
          </w:r>
          <w:r w:rsidRPr="004E46F2">
            <w:instrText xml:space="preserve"> REF Text1 \* CHARFORMAT </w:instrText>
          </w:r>
          <w:r>
            <w:fldChar w:fldCharType="separate"/>
          </w:r>
          <w:r w:rsidR="00C0280B">
            <w:t>Leitfaden Modul 272 "Printprodukte entwerfen und umsetzen"</w:t>
          </w:r>
          <w:r>
            <w:fldChar w:fldCharType="end"/>
          </w:r>
        </w:p>
      </w:tc>
    </w:tr>
    <w:tr w:rsidR="00CA49EC" w:rsidRPr="00584F7C" w14:paraId="766E4880" w14:textId="77777777" w:rsidTr="00C44AFF">
      <w:trPr>
        <w:cantSplit/>
      </w:trPr>
      <w:tc>
        <w:tcPr>
          <w:tcW w:w="10915" w:type="dxa"/>
        </w:tcPr>
        <w:p w14:paraId="6199242F" w14:textId="77777777" w:rsidR="00CA49EC" w:rsidRPr="004E46F2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4B0E15FC" w14:textId="77777777" w:rsidR="00CA49EC" w:rsidRPr="004E46F2" w:rsidRDefault="00CA49EC">
          <w:pPr>
            <w:pStyle w:val="Formbodynormal"/>
          </w:pPr>
        </w:p>
      </w:tc>
    </w:tr>
    <w:tr w:rsidR="00CA49EC" w:rsidRPr="00584F7C" w14:paraId="13EBF6DB" w14:textId="77777777" w:rsidTr="00C44AFF">
      <w:trPr>
        <w:cantSplit/>
      </w:trPr>
      <w:tc>
        <w:tcPr>
          <w:tcW w:w="10915" w:type="dxa"/>
        </w:tcPr>
        <w:p w14:paraId="7FE03C2D" w14:textId="77777777" w:rsidR="00CA49EC" w:rsidRPr="004E46F2" w:rsidRDefault="00CA49EC">
          <w:pPr>
            <w:pStyle w:val="Formbodynormal"/>
          </w:pPr>
        </w:p>
      </w:tc>
      <w:tc>
        <w:tcPr>
          <w:tcW w:w="3402" w:type="dxa"/>
          <w:vMerge/>
        </w:tcPr>
        <w:p w14:paraId="587176EB" w14:textId="77777777" w:rsidR="00CA49EC" w:rsidRPr="004E46F2" w:rsidRDefault="00CA49EC">
          <w:pPr>
            <w:pStyle w:val="Formbodynormal"/>
          </w:pPr>
        </w:p>
      </w:tc>
    </w:tr>
  </w:tbl>
  <w:p w14:paraId="5E69EF19" w14:textId="77777777" w:rsidR="00CA49EC" w:rsidRPr="004E46F2" w:rsidRDefault="00CA49EC">
    <w:pPr>
      <w:pStyle w:val="Formbodynormal"/>
      <w:spacing w:line="2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838873EE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FFFFFF7E"/>
    <w:multiLevelType w:val="singleLevel"/>
    <w:tmpl w:val="0FF69F9A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EC144BB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0"/>
    <w:multiLevelType w:val="singleLevel"/>
    <w:tmpl w:val="84401E5E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2ACC61C2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35C49CA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148EE6A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0ED4555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FA4425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D6642"/>
    <w:multiLevelType w:val="singleLevel"/>
    <w:tmpl w:val="EF18225A"/>
    <w:lvl w:ilvl="0">
      <w:start w:val="1"/>
      <w:numFmt w:val="upperLetter"/>
      <w:pStyle w:val="FormsubtitleA"/>
      <w:lvlText w:val="%1.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09D4410D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C415DB2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D5A64EC"/>
    <w:multiLevelType w:val="singleLevel"/>
    <w:tmpl w:val="E634E06C"/>
    <w:lvl w:ilvl="0">
      <w:start w:val="1"/>
      <w:numFmt w:val="decimal"/>
      <w:pStyle w:val="ForBAbdnum1"/>
      <w:lvlText w:val="%1."/>
      <w:lvlJc w:val="left"/>
      <w:pPr>
        <w:tabs>
          <w:tab w:val="num" w:pos="870"/>
        </w:tabs>
        <w:ind w:left="794" w:hanging="284"/>
      </w:pPr>
      <w:rPr>
        <w:rFonts w:ascii="Frutiger 45 Light" w:hAnsi="Frutiger 45 Light" w:hint="default"/>
        <w:b w:val="0"/>
        <w:i w:val="0"/>
        <w:sz w:val="16"/>
      </w:rPr>
    </w:lvl>
  </w:abstractNum>
  <w:abstractNum w:abstractNumId="13" w15:restartNumberingAfterBreak="0">
    <w:nsid w:val="1DC53E9A"/>
    <w:multiLevelType w:val="hybridMultilevel"/>
    <w:tmpl w:val="B55656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2C3E91"/>
    <w:multiLevelType w:val="hybridMultilevel"/>
    <w:tmpl w:val="E01E60C8"/>
    <w:lvl w:ilvl="0" w:tplc="04070005">
      <w:start w:val="1"/>
      <w:numFmt w:val="bullet"/>
      <w:lvlText w:val=""/>
      <w:lvlJc w:val="left"/>
      <w:pPr>
        <w:ind w:left="71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5" w15:restartNumberingAfterBreak="0">
    <w:nsid w:val="26CD4B77"/>
    <w:multiLevelType w:val="singleLevel"/>
    <w:tmpl w:val="141246F8"/>
    <w:lvl w:ilvl="0">
      <w:start w:val="1"/>
      <w:numFmt w:val="lowerLetter"/>
      <w:pStyle w:val="ForBAbd9ABC"/>
      <w:lvlText w:val="(%1)"/>
      <w:lvlJc w:val="left"/>
      <w:pPr>
        <w:tabs>
          <w:tab w:val="num" w:pos="870"/>
        </w:tabs>
        <w:ind w:left="794" w:hanging="284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29154FA7"/>
    <w:multiLevelType w:val="hybridMultilevel"/>
    <w:tmpl w:val="07DE091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383640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ED21AA"/>
    <w:multiLevelType w:val="hybridMultilevel"/>
    <w:tmpl w:val="F370D0C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1174E7"/>
    <w:multiLevelType w:val="multilevel"/>
    <w:tmpl w:val="DF623C70"/>
    <w:lvl w:ilvl="0">
      <w:start w:val="1"/>
      <w:numFmt w:val="decimal"/>
      <w:pStyle w:val="berschrift1"/>
      <w:lvlText w:val="%1.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.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2E60633A"/>
    <w:multiLevelType w:val="hybridMultilevel"/>
    <w:tmpl w:val="7200E1F2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F975DB7"/>
    <w:multiLevelType w:val="hybridMultilevel"/>
    <w:tmpl w:val="232CB3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20EC8"/>
    <w:multiLevelType w:val="hybridMultilevel"/>
    <w:tmpl w:val="98F6B17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0F">
      <w:start w:val="1"/>
      <w:numFmt w:val="decimal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C40F8A"/>
    <w:multiLevelType w:val="hybridMultilevel"/>
    <w:tmpl w:val="DA88512C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024A99"/>
    <w:multiLevelType w:val="hybridMultilevel"/>
    <w:tmpl w:val="3B7214A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E3704"/>
    <w:multiLevelType w:val="hybridMultilevel"/>
    <w:tmpl w:val="BF84A61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9657C"/>
    <w:multiLevelType w:val="hybridMultilevel"/>
    <w:tmpl w:val="23CA40C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231253"/>
    <w:multiLevelType w:val="hybridMultilevel"/>
    <w:tmpl w:val="DF4C0BD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546578"/>
    <w:multiLevelType w:val="multilevel"/>
    <w:tmpl w:val="191834A8"/>
    <w:lvl w:ilvl="0">
      <w:start w:val="1"/>
      <w:numFmt w:val="decimal"/>
      <w:pStyle w:val="ForBAsubt1"/>
      <w:lvlText w:val="%1.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sz w:val="16"/>
      </w:rPr>
    </w:lvl>
    <w:lvl w:ilvl="1">
      <w:start w:val="1"/>
      <w:numFmt w:val="decimal"/>
      <w:pStyle w:val="ForBAbdnum11"/>
      <w:lvlText w:val="%1.%2"/>
      <w:lvlJc w:val="left"/>
      <w:pPr>
        <w:tabs>
          <w:tab w:val="num" w:pos="510"/>
        </w:tabs>
        <w:ind w:left="510" w:hanging="510"/>
      </w:pPr>
      <w:rPr>
        <w:rFonts w:ascii="Frutiger 45 Light" w:hAnsi="Frutiger 45 Light" w:hint="default"/>
        <w:b w:val="0"/>
        <w:i w:val="0"/>
        <w:sz w:val="16"/>
      </w:rPr>
    </w:lvl>
    <w:lvl w:ilvl="2">
      <w:start w:val="1"/>
      <w:numFmt w:val="decimal"/>
      <w:pStyle w:val="ForBAbdnum211"/>
      <w:lvlText w:val="%1.%2.%3"/>
      <w:lvlJc w:val="left"/>
      <w:pPr>
        <w:tabs>
          <w:tab w:val="num" w:pos="510"/>
        </w:tabs>
        <w:ind w:left="510" w:hanging="510"/>
      </w:pPr>
      <w:rPr>
        <w:rFonts w:ascii="Frutiger 45 Light" w:hAnsi="Frutiger 45 Light" w:hint="default"/>
        <w:b w:val="0"/>
        <w:i w:val="0"/>
        <w:sz w:val="16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519B701E"/>
    <w:multiLevelType w:val="singleLevel"/>
    <w:tmpl w:val="89701054"/>
    <w:lvl w:ilvl="0">
      <w:start w:val="1"/>
      <w:numFmt w:val="upperLetter"/>
      <w:pStyle w:val="ForBAsubtA"/>
      <w:lvlText w:val="(%1)"/>
      <w:lvlJc w:val="left"/>
      <w:pPr>
        <w:tabs>
          <w:tab w:val="num" w:pos="510"/>
        </w:tabs>
        <w:ind w:left="510" w:hanging="510"/>
      </w:pPr>
      <w:rPr>
        <w:rFonts w:ascii="Frutiger 45 Light Bold" w:hAnsi="Frutiger 45 Light Bold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531A496E"/>
    <w:multiLevelType w:val="singleLevel"/>
    <w:tmpl w:val="F06031AC"/>
    <w:lvl w:ilvl="0">
      <w:numFmt w:val="bullet"/>
      <w:pStyle w:val="ForBAbd9Bul"/>
      <w:lvlText w:val=""/>
      <w:lvlJc w:val="left"/>
      <w:pPr>
        <w:tabs>
          <w:tab w:val="num" w:pos="870"/>
        </w:tabs>
        <w:ind w:left="794" w:hanging="284"/>
      </w:pPr>
      <w:rPr>
        <w:rFonts w:ascii="Symbol" w:hAnsi="Symbol" w:hint="default"/>
        <w:sz w:val="14"/>
      </w:rPr>
    </w:lvl>
  </w:abstractNum>
  <w:abstractNum w:abstractNumId="31" w15:restartNumberingAfterBreak="0">
    <w:nsid w:val="54F87CE7"/>
    <w:multiLevelType w:val="singleLevel"/>
    <w:tmpl w:val="4AAC3EEA"/>
    <w:lvl w:ilvl="0">
      <w:start w:val="1"/>
      <w:numFmt w:val="bullet"/>
      <w:pStyle w:val="TabellentextAufzhlu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55F30AE1"/>
    <w:multiLevelType w:val="hybridMultilevel"/>
    <w:tmpl w:val="57E8CAA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90D82"/>
    <w:multiLevelType w:val="hybridMultilevel"/>
    <w:tmpl w:val="A70CE0B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696B68"/>
    <w:multiLevelType w:val="multilevel"/>
    <w:tmpl w:val="9F32C2E0"/>
    <w:lvl w:ilvl="0">
      <w:start w:val="1"/>
      <w:numFmt w:val="decimal"/>
      <w:pStyle w:val="H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2"/>
      <w:lvlText w:val="%1.%2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5F312C9B"/>
    <w:multiLevelType w:val="singleLevel"/>
    <w:tmpl w:val="0186EFE0"/>
    <w:lvl w:ilvl="0">
      <w:start w:val="1"/>
      <w:numFmt w:val="bullet"/>
      <w:pStyle w:val="Bulletbol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689A3730"/>
    <w:multiLevelType w:val="singleLevel"/>
    <w:tmpl w:val="DEEC824C"/>
    <w:lvl w:ilvl="0">
      <w:start w:val="1"/>
      <w:numFmt w:val="bullet"/>
      <w:pStyle w:val="ForBAbd9Hyp"/>
      <w:lvlText w:val=""/>
      <w:lvlJc w:val="left"/>
      <w:pPr>
        <w:tabs>
          <w:tab w:val="num" w:pos="1154"/>
        </w:tabs>
        <w:ind w:left="284" w:firstLine="510"/>
      </w:pPr>
      <w:rPr>
        <w:rFonts w:ascii="Symbol" w:hAnsi="Symbol" w:hint="default"/>
      </w:rPr>
    </w:lvl>
  </w:abstractNum>
  <w:abstractNum w:abstractNumId="37" w15:restartNumberingAfterBreak="0">
    <w:nsid w:val="6BC22F57"/>
    <w:multiLevelType w:val="hybridMultilevel"/>
    <w:tmpl w:val="80AE033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F36512"/>
    <w:multiLevelType w:val="singleLevel"/>
    <w:tmpl w:val="D5ACBDB8"/>
    <w:lvl w:ilvl="0">
      <w:start w:val="1"/>
      <w:numFmt w:val="lowerRoman"/>
      <w:pStyle w:val="FormbodyIII"/>
      <w:lvlText w:val="%1)"/>
      <w:lvlJc w:val="left"/>
      <w:pPr>
        <w:tabs>
          <w:tab w:val="num" w:pos="1457"/>
        </w:tabs>
        <w:ind w:left="964" w:hanging="227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710767ED"/>
    <w:multiLevelType w:val="singleLevel"/>
    <w:tmpl w:val="36A486DA"/>
    <w:lvl w:ilvl="0">
      <w:start w:val="1"/>
      <w:numFmt w:val="lowerRoman"/>
      <w:pStyle w:val="ForBAbd9III"/>
      <w:lvlText w:val="(%1)"/>
      <w:lvlJc w:val="left"/>
      <w:pPr>
        <w:tabs>
          <w:tab w:val="num" w:pos="1514"/>
        </w:tabs>
        <w:ind w:left="1077" w:hanging="283"/>
      </w:pPr>
      <w:rPr>
        <w:rFonts w:ascii="Frutiger 45 Light" w:hAnsi="Frutiger 45 Light" w:hint="default"/>
        <w:b w:val="0"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0" w15:restartNumberingAfterBreak="0">
    <w:nsid w:val="771C40AC"/>
    <w:multiLevelType w:val="hybridMultilevel"/>
    <w:tmpl w:val="C242FB5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0E70BD"/>
    <w:multiLevelType w:val="hybridMultilevel"/>
    <w:tmpl w:val="DA88512C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B536A95"/>
    <w:multiLevelType w:val="hybridMultilevel"/>
    <w:tmpl w:val="4EFC99D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2F53E8"/>
    <w:multiLevelType w:val="hybridMultilevel"/>
    <w:tmpl w:val="69A08AA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19"/>
  </w:num>
  <w:num w:numId="12">
    <w:abstractNumId w:val="19"/>
  </w:num>
  <w:num w:numId="13">
    <w:abstractNumId w:val="34"/>
  </w:num>
  <w:num w:numId="14">
    <w:abstractNumId w:val="34"/>
  </w:num>
  <w:num w:numId="15">
    <w:abstractNumId w:val="35"/>
  </w:num>
  <w:num w:numId="16">
    <w:abstractNumId w:val="15"/>
  </w:num>
  <w:num w:numId="17">
    <w:abstractNumId w:val="30"/>
  </w:num>
  <w:num w:numId="18">
    <w:abstractNumId w:val="36"/>
  </w:num>
  <w:num w:numId="19">
    <w:abstractNumId w:val="39"/>
  </w:num>
  <w:num w:numId="20">
    <w:abstractNumId w:val="12"/>
  </w:num>
  <w:num w:numId="21">
    <w:abstractNumId w:val="28"/>
  </w:num>
  <w:num w:numId="22">
    <w:abstractNumId w:val="28"/>
  </w:num>
  <w:num w:numId="23">
    <w:abstractNumId w:val="28"/>
  </w:num>
  <w:num w:numId="24">
    <w:abstractNumId w:val="29"/>
  </w:num>
  <w:num w:numId="25">
    <w:abstractNumId w:val="38"/>
  </w:num>
  <w:num w:numId="26">
    <w:abstractNumId w:val="9"/>
  </w:num>
  <w:num w:numId="27">
    <w:abstractNumId w:val="31"/>
  </w:num>
  <w:num w:numId="28">
    <w:abstractNumId w:val="42"/>
  </w:num>
  <w:num w:numId="29">
    <w:abstractNumId w:val="26"/>
  </w:num>
  <w:num w:numId="30">
    <w:abstractNumId w:val="16"/>
  </w:num>
  <w:num w:numId="31">
    <w:abstractNumId w:val="37"/>
  </w:num>
  <w:num w:numId="32">
    <w:abstractNumId w:val="40"/>
  </w:num>
  <w:num w:numId="33">
    <w:abstractNumId w:val="32"/>
  </w:num>
  <w:num w:numId="34">
    <w:abstractNumId w:val="43"/>
  </w:num>
  <w:num w:numId="35">
    <w:abstractNumId w:val="27"/>
  </w:num>
  <w:num w:numId="36">
    <w:abstractNumId w:val="25"/>
  </w:num>
  <w:num w:numId="37">
    <w:abstractNumId w:val="21"/>
  </w:num>
  <w:num w:numId="38">
    <w:abstractNumId w:val="13"/>
  </w:num>
  <w:num w:numId="39">
    <w:abstractNumId w:val="14"/>
  </w:num>
  <w:num w:numId="40">
    <w:abstractNumId w:val="24"/>
  </w:num>
  <w:num w:numId="41">
    <w:abstractNumId w:val="22"/>
  </w:num>
  <w:num w:numId="42">
    <w:abstractNumId w:val="41"/>
  </w:num>
  <w:num w:numId="43">
    <w:abstractNumId w:val="17"/>
  </w:num>
  <w:num w:numId="44">
    <w:abstractNumId w:val="20"/>
  </w:num>
  <w:num w:numId="45">
    <w:abstractNumId w:val="10"/>
  </w:num>
  <w:num w:numId="46">
    <w:abstractNumId w:val="23"/>
  </w:num>
  <w:num w:numId="47">
    <w:abstractNumId w:val="11"/>
  </w:num>
  <w:num w:numId="48">
    <w:abstractNumId w:val="33"/>
  </w:num>
  <w:num w:numId="49">
    <w:abstractNumId w:val="1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de-CH" w:vendorID="9" w:dllVersion="512" w:checkStyle="1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onsecutiveHyphenLimit w:val="5"/>
  <w:hyphenationZone w:val="142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AC"/>
    <w:rsid w:val="00007E7A"/>
    <w:rsid w:val="00016423"/>
    <w:rsid w:val="000401D6"/>
    <w:rsid w:val="00056537"/>
    <w:rsid w:val="00072A8A"/>
    <w:rsid w:val="000A24CA"/>
    <w:rsid w:val="000A7BE8"/>
    <w:rsid w:val="000B4BAC"/>
    <w:rsid w:val="000B6558"/>
    <w:rsid w:val="000C56AF"/>
    <w:rsid w:val="000D5C31"/>
    <w:rsid w:val="000E16DC"/>
    <w:rsid w:val="000F5BE8"/>
    <w:rsid w:val="000F7850"/>
    <w:rsid w:val="00103A51"/>
    <w:rsid w:val="00103EA0"/>
    <w:rsid w:val="00106481"/>
    <w:rsid w:val="00111334"/>
    <w:rsid w:val="00120CF4"/>
    <w:rsid w:val="00123615"/>
    <w:rsid w:val="00123B95"/>
    <w:rsid w:val="00127E9A"/>
    <w:rsid w:val="0014006A"/>
    <w:rsid w:val="00142B67"/>
    <w:rsid w:val="0014304F"/>
    <w:rsid w:val="0017141F"/>
    <w:rsid w:val="0017390E"/>
    <w:rsid w:val="00177A74"/>
    <w:rsid w:val="00180181"/>
    <w:rsid w:val="00180D98"/>
    <w:rsid w:val="0018730A"/>
    <w:rsid w:val="00192411"/>
    <w:rsid w:val="00193E4E"/>
    <w:rsid w:val="001A1F08"/>
    <w:rsid w:val="001B314C"/>
    <w:rsid w:val="001B6223"/>
    <w:rsid w:val="001D653F"/>
    <w:rsid w:val="001E4437"/>
    <w:rsid w:val="001F0356"/>
    <w:rsid w:val="001F2DFA"/>
    <w:rsid w:val="001F769E"/>
    <w:rsid w:val="00221EE4"/>
    <w:rsid w:val="00227F43"/>
    <w:rsid w:val="00230982"/>
    <w:rsid w:val="00231990"/>
    <w:rsid w:val="0023363A"/>
    <w:rsid w:val="002358E4"/>
    <w:rsid w:val="002368AE"/>
    <w:rsid w:val="0025799C"/>
    <w:rsid w:val="002628C8"/>
    <w:rsid w:val="00263011"/>
    <w:rsid w:val="00276D3A"/>
    <w:rsid w:val="00282132"/>
    <w:rsid w:val="0028355A"/>
    <w:rsid w:val="00283954"/>
    <w:rsid w:val="002A2DD1"/>
    <w:rsid w:val="002A6E27"/>
    <w:rsid w:val="002C2BA5"/>
    <w:rsid w:val="002C4935"/>
    <w:rsid w:val="002C4EA1"/>
    <w:rsid w:val="002D222C"/>
    <w:rsid w:val="002F4EA6"/>
    <w:rsid w:val="00300EB1"/>
    <w:rsid w:val="0031278D"/>
    <w:rsid w:val="003225AC"/>
    <w:rsid w:val="0032711D"/>
    <w:rsid w:val="0033203A"/>
    <w:rsid w:val="003418C2"/>
    <w:rsid w:val="00356622"/>
    <w:rsid w:val="00380BCC"/>
    <w:rsid w:val="003938DC"/>
    <w:rsid w:val="00396E24"/>
    <w:rsid w:val="003B55EB"/>
    <w:rsid w:val="003C3905"/>
    <w:rsid w:val="003D70E8"/>
    <w:rsid w:val="003E2E9F"/>
    <w:rsid w:val="003F64D9"/>
    <w:rsid w:val="00402614"/>
    <w:rsid w:val="00404EAC"/>
    <w:rsid w:val="00410AEC"/>
    <w:rsid w:val="00442D28"/>
    <w:rsid w:val="004435B3"/>
    <w:rsid w:val="004718D1"/>
    <w:rsid w:val="00474659"/>
    <w:rsid w:val="00476EC3"/>
    <w:rsid w:val="00493A4A"/>
    <w:rsid w:val="004951AC"/>
    <w:rsid w:val="004961BC"/>
    <w:rsid w:val="004A0617"/>
    <w:rsid w:val="004E46F2"/>
    <w:rsid w:val="004F654F"/>
    <w:rsid w:val="005065CD"/>
    <w:rsid w:val="00526E75"/>
    <w:rsid w:val="00537DE1"/>
    <w:rsid w:val="00550379"/>
    <w:rsid w:val="00570EA3"/>
    <w:rsid w:val="00576778"/>
    <w:rsid w:val="00584F7C"/>
    <w:rsid w:val="005D0757"/>
    <w:rsid w:val="005E4257"/>
    <w:rsid w:val="005E5067"/>
    <w:rsid w:val="005E7925"/>
    <w:rsid w:val="006116E8"/>
    <w:rsid w:val="006139DC"/>
    <w:rsid w:val="00614E3D"/>
    <w:rsid w:val="00623C19"/>
    <w:rsid w:val="00627EC7"/>
    <w:rsid w:val="00633AD5"/>
    <w:rsid w:val="00644315"/>
    <w:rsid w:val="006466F6"/>
    <w:rsid w:val="00652E9D"/>
    <w:rsid w:val="00660CB3"/>
    <w:rsid w:val="00687F73"/>
    <w:rsid w:val="00697C9E"/>
    <w:rsid w:val="006A5F88"/>
    <w:rsid w:val="006C750E"/>
    <w:rsid w:val="006D421D"/>
    <w:rsid w:val="006D6ADB"/>
    <w:rsid w:val="006E17E6"/>
    <w:rsid w:val="006E3E43"/>
    <w:rsid w:val="006E72E4"/>
    <w:rsid w:val="006F6EC9"/>
    <w:rsid w:val="00715811"/>
    <w:rsid w:val="00723CB6"/>
    <w:rsid w:val="00725A5C"/>
    <w:rsid w:val="007277E4"/>
    <w:rsid w:val="00727F85"/>
    <w:rsid w:val="00732074"/>
    <w:rsid w:val="007328BC"/>
    <w:rsid w:val="00733F01"/>
    <w:rsid w:val="007610C2"/>
    <w:rsid w:val="0077518E"/>
    <w:rsid w:val="00786766"/>
    <w:rsid w:val="0079360E"/>
    <w:rsid w:val="00796FE7"/>
    <w:rsid w:val="0079784D"/>
    <w:rsid w:val="007A7775"/>
    <w:rsid w:val="007B254D"/>
    <w:rsid w:val="007C5ABD"/>
    <w:rsid w:val="007F3207"/>
    <w:rsid w:val="007F7772"/>
    <w:rsid w:val="00815F9E"/>
    <w:rsid w:val="00822736"/>
    <w:rsid w:val="00836409"/>
    <w:rsid w:val="00841277"/>
    <w:rsid w:val="008565D2"/>
    <w:rsid w:val="00863E95"/>
    <w:rsid w:val="008643EB"/>
    <w:rsid w:val="00873BB8"/>
    <w:rsid w:val="00884446"/>
    <w:rsid w:val="00884726"/>
    <w:rsid w:val="00893C05"/>
    <w:rsid w:val="008970E4"/>
    <w:rsid w:val="008A1F8F"/>
    <w:rsid w:val="008B4128"/>
    <w:rsid w:val="008C0421"/>
    <w:rsid w:val="008C4773"/>
    <w:rsid w:val="008D307B"/>
    <w:rsid w:val="008F1676"/>
    <w:rsid w:val="00900EAA"/>
    <w:rsid w:val="009364D3"/>
    <w:rsid w:val="00973966"/>
    <w:rsid w:val="00982897"/>
    <w:rsid w:val="00985184"/>
    <w:rsid w:val="00992D7E"/>
    <w:rsid w:val="009A08C0"/>
    <w:rsid w:val="009C5BE9"/>
    <w:rsid w:val="009D3F04"/>
    <w:rsid w:val="009D6EC8"/>
    <w:rsid w:val="009F61B8"/>
    <w:rsid w:val="009F7900"/>
    <w:rsid w:val="00A06BBB"/>
    <w:rsid w:val="00A13F6E"/>
    <w:rsid w:val="00A156FC"/>
    <w:rsid w:val="00A156FF"/>
    <w:rsid w:val="00A278E1"/>
    <w:rsid w:val="00A32045"/>
    <w:rsid w:val="00A50B1B"/>
    <w:rsid w:val="00A903B9"/>
    <w:rsid w:val="00AA6404"/>
    <w:rsid w:val="00AA7BBF"/>
    <w:rsid w:val="00AB3075"/>
    <w:rsid w:val="00AD01A6"/>
    <w:rsid w:val="00AD44E9"/>
    <w:rsid w:val="00AD55AF"/>
    <w:rsid w:val="00AD5EC5"/>
    <w:rsid w:val="00AF3573"/>
    <w:rsid w:val="00B0504C"/>
    <w:rsid w:val="00B13563"/>
    <w:rsid w:val="00B40DFF"/>
    <w:rsid w:val="00B434DF"/>
    <w:rsid w:val="00B44EAC"/>
    <w:rsid w:val="00B606D3"/>
    <w:rsid w:val="00B77802"/>
    <w:rsid w:val="00B8741C"/>
    <w:rsid w:val="00BD1560"/>
    <w:rsid w:val="00BD6796"/>
    <w:rsid w:val="00C0267C"/>
    <w:rsid w:val="00C0280B"/>
    <w:rsid w:val="00C15FF7"/>
    <w:rsid w:val="00C25598"/>
    <w:rsid w:val="00C34C28"/>
    <w:rsid w:val="00C4075E"/>
    <w:rsid w:val="00C44AFF"/>
    <w:rsid w:val="00C47FCC"/>
    <w:rsid w:val="00C65B98"/>
    <w:rsid w:val="00C67B04"/>
    <w:rsid w:val="00C87130"/>
    <w:rsid w:val="00CA3931"/>
    <w:rsid w:val="00CA49EC"/>
    <w:rsid w:val="00CA6BBE"/>
    <w:rsid w:val="00CB76A0"/>
    <w:rsid w:val="00CC576A"/>
    <w:rsid w:val="00CD5BD9"/>
    <w:rsid w:val="00CF7376"/>
    <w:rsid w:val="00D01220"/>
    <w:rsid w:val="00D05A4F"/>
    <w:rsid w:val="00D2092F"/>
    <w:rsid w:val="00D22F1A"/>
    <w:rsid w:val="00D24C46"/>
    <w:rsid w:val="00D37C3A"/>
    <w:rsid w:val="00D37C6F"/>
    <w:rsid w:val="00D55C74"/>
    <w:rsid w:val="00D6208C"/>
    <w:rsid w:val="00D648E4"/>
    <w:rsid w:val="00D848EA"/>
    <w:rsid w:val="00D85321"/>
    <w:rsid w:val="00D86CCB"/>
    <w:rsid w:val="00D87697"/>
    <w:rsid w:val="00DA00C7"/>
    <w:rsid w:val="00DB109F"/>
    <w:rsid w:val="00DB444A"/>
    <w:rsid w:val="00DC3221"/>
    <w:rsid w:val="00DD36F9"/>
    <w:rsid w:val="00DF2B2A"/>
    <w:rsid w:val="00E07E0C"/>
    <w:rsid w:val="00E14DEA"/>
    <w:rsid w:val="00E20C67"/>
    <w:rsid w:val="00E34425"/>
    <w:rsid w:val="00E3444F"/>
    <w:rsid w:val="00E44524"/>
    <w:rsid w:val="00E44991"/>
    <w:rsid w:val="00E532C3"/>
    <w:rsid w:val="00E606E3"/>
    <w:rsid w:val="00E8252C"/>
    <w:rsid w:val="00E91AA3"/>
    <w:rsid w:val="00ED6AA7"/>
    <w:rsid w:val="00EF0718"/>
    <w:rsid w:val="00F00ABF"/>
    <w:rsid w:val="00F1751D"/>
    <w:rsid w:val="00F2713B"/>
    <w:rsid w:val="00F4518E"/>
    <w:rsid w:val="00F47261"/>
    <w:rsid w:val="00F64089"/>
    <w:rsid w:val="00F71090"/>
    <w:rsid w:val="00F85966"/>
    <w:rsid w:val="00F92DD4"/>
    <w:rsid w:val="00FA1A8C"/>
    <w:rsid w:val="00FA761A"/>
    <w:rsid w:val="00FC681D"/>
    <w:rsid w:val="00FD7E41"/>
    <w:rsid w:val="00FE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5EB40D1"/>
  <w15:docId w15:val="{94E83475-461E-464B-8193-18C29DAD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584F7C"/>
    <w:pPr>
      <w:tabs>
        <w:tab w:val="left" w:pos="510"/>
      </w:tabs>
      <w:spacing w:line="240" w:lineRule="exact"/>
    </w:pPr>
    <w:rPr>
      <w:rFonts w:ascii="Frutiger 45 Light" w:hAnsi="Frutiger 45 Light"/>
    </w:rPr>
  </w:style>
  <w:style w:type="paragraph" w:styleId="berschrift1">
    <w:name w:val="heading 1"/>
    <w:basedOn w:val="Standard"/>
    <w:next w:val="Standard"/>
    <w:qFormat/>
    <w:pPr>
      <w:keepNext/>
      <w:numPr>
        <w:numId w:val="10"/>
      </w:numPr>
      <w:outlineLvl w:val="0"/>
    </w:pPr>
    <w:rPr>
      <w:b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11"/>
      </w:numPr>
      <w:outlineLvl w:val="1"/>
    </w:p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2"/>
      </w:numPr>
      <w:outlineLvl w:val="2"/>
    </w:pPr>
    <w:rPr>
      <w:i/>
    </w:rPr>
  </w:style>
  <w:style w:type="paragraph" w:styleId="berschrift4">
    <w:name w:val="heading 4"/>
    <w:basedOn w:val="Standard"/>
    <w:next w:val="Standard"/>
    <w:qFormat/>
    <w:pPr>
      <w:outlineLvl w:val="3"/>
    </w:pPr>
  </w:style>
  <w:style w:type="paragraph" w:styleId="berschrift5">
    <w:name w:val="heading 5"/>
    <w:basedOn w:val="Standard"/>
    <w:next w:val="Standard"/>
    <w:qFormat/>
    <w:pPr>
      <w:outlineLvl w:val="4"/>
    </w:pPr>
  </w:style>
  <w:style w:type="paragraph" w:styleId="berschrift6">
    <w:name w:val="heading 6"/>
    <w:basedOn w:val="Standard"/>
    <w:next w:val="Standard"/>
    <w:qFormat/>
    <w:pPr>
      <w:outlineLvl w:val="5"/>
    </w:pPr>
  </w:style>
  <w:style w:type="paragraph" w:styleId="berschrift7">
    <w:name w:val="heading 7"/>
    <w:basedOn w:val="Standard"/>
    <w:next w:val="Standard"/>
    <w:qFormat/>
    <w:pPr>
      <w:outlineLvl w:val="6"/>
    </w:pPr>
  </w:style>
  <w:style w:type="paragraph" w:styleId="berschrift8">
    <w:name w:val="heading 8"/>
    <w:basedOn w:val="Standard"/>
    <w:next w:val="Standard"/>
    <w:qFormat/>
    <w:pPr>
      <w:outlineLvl w:val="7"/>
    </w:pPr>
  </w:style>
  <w:style w:type="paragraph" w:styleId="berschrift9">
    <w:name w:val="heading 9"/>
    <w:basedOn w:val="Standard"/>
    <w:next w:val="Standard"/>
    <w:qFormat/>
    <w:p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semiHidden/>
  </w:style>
  <w:style w:type="character" w:styleId="Funotenzeichen">
    <w:name w:val="footnote reference"/>
    <w:basedOn w:val="Absatz-Standardschriftart"/>
    <w:semiHidden/>
    <w:rPr>
      <w:rFonts w:ascii="Frutiger 45 Light" w:hAnsi="Frutiger 45 Light"/>
      <w:vertAlign w:val="superscript"/>
    </w:rPr>
  </w:style>
  <w:style w:type="paragraph" w:styleId="Fuzeile">
    <w:name w:val="footer"/>
    <w:basedOn w:val="Standard"/>
    <w:link w:val="FuzeileZchn"/>
    <w:semiHidden/>
    <w:pPr>
      <w:tabs>
        <w:tab w:val="center" w:pos="4153"/>
        <w:tab w:val="right" w:pos="8306"/>
      </w:tabs>
    </w:pPr>
  </w:style>
  <w:style w:type="paragraph" w:styleId="Kopfzeile">
    <w:name w:val="header"/>
    <w:basedOn w:val="Standard"/>
    <w:semiHidden/>
    <w:pPr>
      <w:tabs>
        <w:tab w:val="center" w:pos="4153"/>
        <w:tab w:val="right" w:pos="8306"/>
      </w:tabs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noProof/>
      <w:sz w:val="18"/>
    </w:rPr>
  </w:style>
  <w:style w:type="paragraph" w:styleId="Standardeinzug">
    <w:name w:val="Normal Indent"/>
    <w:basedOn w:val="Standard"/>
    <w:semiHidden/>
    <w:pPr>
      <w:ind w:left="567"/>
    </w:pPr>
  </w:style>
  <w:style w:type="paragraph" w:styleId="Aufzhlungszeichen">
    <w:name w:val="List Bullet"/>
    <w:basedOn w:val="TextNeu"/>
    <w:rsid w:val="000F7850"/>
    <w:pPr>
      <w:numPr>
        <w:numId w:val="1"/>
      </w:numPr>
      <w:tabs>
        <w:tab w:val="clear" w:pos="360"/>
        <w:tab w:val="left" w:pos="340"/>
      </w:tabs>
      <w:spacing w:before="60" w:after="60"/>
      <w:ind w:left="340" w:hanging="340"/>
    </w:pPr>
  </w:style>
  <w:style w:type="paragraph" w:styleId="Verzeichnis1">
    <w:name w:val="toc 1"/>
    <w:basedOn w:val="Standard"/>
    <w:next w:val="Standard"/>
    <w:autoRedefine/>
    <w:semiHidden/>
  </w:style>
  <w:style w:type="paragraph" w:styleId="Verzeichnis2">
    <w:name w:val="toc 2"/>
    <w:basedOn w:val="Verzeichnis1"/>
    <w:next w:val="Standard"/>
    <w:autoRedefine/>
    <w:semiHidden/>
    <w:pPr>
      <w:ind w:left="210"/>
    </w:pPr>
  </w:style>
  <w:style w:type="paragraph" w:styleId="Verzeichnis3">
    <w:name w:val="toc 3"/>
    <w:basedOn w:val="Verzeichnis2"/>
    <w:next w:val="Standard"/>
    <w:autoRedefine/>
    <w:semiHidden/>
    <w:pPr>
      <w:ind w:left="420"/>
    </w:pPr>
  </w:style>
  <w:style w:type="paragraph" w:styleId="Verzeichnis4">
    <w:name w:val="toc 4"/>
    <w:basedOn w:val="Verzeichnis3"/>
    <w:next w:val="Standard"/>
    <w:autoRedefine/>
    <w:semiHidden/>
    <w:pPr>
      <w:ind w:left="629"/>
    </w:pPr>
  </w:style>
  <w:style w:type="paragraph" w:styleId="Verzeichnis5">
    <w:name w:val="toc 5"/>
    <w:basedOn w:val="Verzeichnis4"/>
    <w:next w:val="Standard"/>
    <w:autoRedefine/>
    <w:semiHidden/>
    <w:pPr>
      <w:ind w:left="839"/>
    </w:pPr>
  </w:style>
  <w:style w:type="paragraph" w:styleId="Verzeichnis6">
    <w:name w:val="toc 6"/>
    <w:basedOn w:val="Verzeichnis5"/>
    <w:next w:val="Standard"/>
    <w:autoRedefine/>
    <w:semiHidden/>
    <w:pPr>
      <w:ind w:left="1049"/>
    </w:pPr>
  </w:style>
  <w:style w:type="paragraph" w:styleId="Verzeichnis7">
    <w:name w:val="toc 7"/>
    <w:basedOn w:val="Verzeichnis6"/>
    <w:next w:val="Standard"/>
    <w:autoRedefine/>
    <w:semiHidden/>
    <w:pPr>
      <w:ind w:left="1259"/>
    </w:pPr>
  </w:style>
  <w:style w:type="paragraph" w:styleId="Verzeichnis8">
    <w:name w:val="toc 8"/>
    <w:basedOn w:val="Verzeichnis7"/>
    <w:next w:val="Standard"/>
    <w:autoRedefine/>
    <w:semiHidden/>
    <w:pPr>
      <w:ind w:left="1469"/>
    </w:pPr>
  </w:style>
  <w:style w:type="paragraph" w:styleId="Verzeichnis9">
    <w:name w:val="toc 9"/>
    <w:basedOn w:val="Verzeichnis8"/>
    <w:next w:val="Standard"/>
    <w:autoRedefine/>
    <w:semiHidden/>
    <w:pPr>
      <w:ind w:left="1678"/>
    </w:pPr>
  </w:style>
  <w:style w:type="paragraph" w:customStyle="1" w:styleId="SenderInformation">
    <w:name w:val="Sender Information"/>
    <w:basedOn w:val="Standard"/>
    <w:semiHidden/>
    <w:pPr>
      <w:tabs>
        <w:tab w:val="left" w:pos="284"/>
      </w:tabs>
      <w:spacing w:line="180" w:lineRule="atLeast"/>
    </w:pPr>
    <w:rPr>
      <w:sz w:val="16"/>
    </w:rPr>
  </w:style>
  <w:style w:type="paragraph" w:customStyle="1" w:styleId="Empty">
    <w:name w:val="Empty"/>
    <w:basedOn w:val="Standard"/>
    <w:semiHidden/>
    <w:rPr>
      <w:noProof/>
      <w:vanish/>
      <w:color w:val="FFFFFF"/>
    </w:rPr>
  </w:style>
  <w:style w:type="paragraph" w:customStyle="1" w:styleId="AttensionLine">
    <w:name w:val="Attension Line"/>
    <w:basedOn w:val="Standard"/>
    <w:semiHidden/>
  </w:style>
  <w:style w:type="paragraph" w:styleId="Index1">
    <w:name w:val="index 1"/>
    <w:basedOn w:val="Standard"/>
    <w:next w:val="Standard"/>
    <w:autoRedefine/>
    <w:semiHidden/>
    <w:pPr>
      <w:spacing w:line="260" w:lineRule="atLeast"/>
      <w:ind w:left="210" w:hanging="210"/>
    </w:pPr>
  </w:style>
  <w:style w:type="paragraph" w:customStyle="1" w:styleId="Classification">
    <w:name w:val="Classification"/>
    <w:basedOn w:val="Standard"/>
    <w:semiHidden/>
    <w:rPr>
      <w:b/>
    </w:rPr>
  </w:style>
  <w:style w:type="paragraph" w:styleId="Gruformel">
    <w:name w:val="Closing"/>
    <w:basedOn w:val="Standard"/>
    <w:semiHidden/>
    <w:pPr>
      <w:spacing w:line="260" w:lineRule="atLeast"/>
      <w:ind w:left="4252"/>
    </w:pPr>
  </w:style>
  <w:style w:type="paragraph" w:customStyle="1" w:styleId="CompanyName">
    <w:name w:val="CompanyName"/>
    <w:basedOn w:val="Standard"/>
    <w:semiHidden/>
  </w:style>
  <w:style w:type="paragraph" w:styleId="Datum">
    <w:name w:val="Date"/>
    <w:basedOn w:val="Standard"/>
    <w:next w:val="Standard"/>
    <w:semiHidden/>
  </w:style>
  <w:style w:type="paragraph" w:customStyle="1" w:styleId="EndorsementDisclaimer">
    <w:name w:val="EndorsementDisclaimer"/>
    <w:basedOn w:val="Standard"/>
    <w:semiHidden/>
    <w:pPr>
      <w:spacing w:line="150" w:lineRule="atLeast"/>
    </w:pPr>
    <w:rPr>
      <w:sz w:val="13"/>
    </w:rPr>
  </w:style>
  <w:style w:type="paragraph" w:customStyle="1" w:styleId="Disclaimer">
    <w:name w:val="Disclaimer"/>
    <w:basedOn w:val="EndorsementDisclaimer"/>
    <w:semiHidden/>
    <w:rPr>
      <w:b/>
    </w:rPr>
  </w:style>
  <w:style w:type="paragraph" w:customStyle="1" w:styleId="DocSender">
    <w:name w:val="Doc_Sender"/>
    <w:basedOn w:val="Standard"/>
    <w:semiHidden/>
    <w:pPr>
      <w:framePr w:w="3289" w:hSpace="142" w:wrap="around" w:vAnchor="page" w:hAnchor="page" w:x="8052" w:y="568" w:anchorLock="1"/>
      <w:tabs>
        <w:tab w:val="left" w:pos="284"/>
      </w:tabs>
      <w:spacing w:line="180" w:lineRule="exact"/>
    </w:pPr>
    <w:rPr>
      <w:sz w:val="16"/>
      <w:lang w:val="en-GB"/>
    </w:rPr>
  </w:style>
  <w:style w:type="paragraph" w:customStyle="1" w:styleId="DocumentIdentification">
    <w:name w:val="Document Identification"/>
    <w:basedOn w:val="Standard"/>
    <w:semiHidden/>
    <w:pPr>
      <w:spacing w:line="180" w:lineRule="atLeast"/>
    </w:pPr>
    <w:rPr>
      <w:sz w:val="16"/>
    </w:rPr>
  </w:style>
  <w:style w:type="paragraph" w:customStyle="1" w:styleId="DocumentName">
    <w:name w:val="DocumentName"/>
    <w:basedOn w:val="Standard"/>
    <w:semiHidden/>
    <w:pPr>
      <w:spacing w:line="150" w:lineRule="atLeast"/>
    </w:pPr>
    <w:rPr>
      <w:sz w:val="13"/>
    </w:rPr>
  </w:style>
  <w:style w:type="paragraph" w:customStyle="1" w:styleId="Endorsement">
    <w:name w:val="Endorsement"/>
    <w:basedOn w:val="EndorsementDisclaimer"/>
    <w:semiHidden/>
    <w:rPr>
      <w:b/>
    </w:rPr>
  </w:style>
  <w:style w:type="paragraph" w:customStyle="1" w:styleId="FinalRegards">
    <w:name w:val="FinalRegards"/>
    <w:basedOn w:val="Standard"/>
    <w:semiHidden/>
  </w:style>
  <w:style w:type="character" w:styleId="BesuchterLink">
    <w:name w:val="FollowedHyperlink"/>
    <w:basedOn w:val="Absatz-Standardschriftart"/>
    <w:semiHidden/>
    <w:rPr>
      <w:color w:val="800080"/>
      <w:u w:val="none"/>
    </w:rPr>
  </w:style>
  <w:style w:type="paragraph" w:customStyle="1" w:styleId="HeaderFooter">
    <w:name w:val="Header/Footer"/>
    <w:basedOn w:val="Standard"/>
    <w:semiHidden/>
    <w:pPr>
      <w:spacing w:line="260" w:lineRule="atLeast"/>
    </w:p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paragraph" w:styleId="Index2">
    <w:name w:val="index 2"/>
    <w:basedOn w:val="Standard"/>
    <w:next w:val="Standard"/>
    <w:autoRedefine/>
    <w:semiHidden/>
    <w:pPr>
      <w:spacing w:line="260" w:lineRule="atLeast"/>
      <w:ind w:left="420" w:hanging="210"/>
    </w:pPr>
  </w:style>
  <w:style w:type="paragraph" w:styleId="Index3">
    <w:name w:val="index 3"/>
    <w:basedOn w:val="Standard"/>
    <w:next w:val="Standard"/>
    <w:autoRedefine/>
    <w:semiHidden/>
    <w:pPr>
      <w:spacing w:line="260" w:lineRule="atLeast"/>
      <w:ind w:left="630" w:hanging="210"/>
    </w:pPr>
  </w:style>
  <w:style w:type="paragraph" w:styleId="Index4">
    <w:name w:val="index 4"/>
    <w:basedOn w:val="Standard"/>
    <w:next w:val="Standard"/>
    <w:autoRedefine/>
    <w:semiHidden/>
    <w:pPr>
      <w:spacing w:line="260" w:lineRule="atLeast"/>
      <w:ind w:left="840" w:hanging="210"/>
    </w:pPr>
  </w:style>
  <w:style w:type="paragraph" w:styleId="Index5">
    <w:name w:val="index 5"/>
    <w:basedOn w:val="Standard"/>
    <w:next w:val="Standard"/>
    <w:autoRedefine/>
    <w:semiHidden/>
    <w:pPr>
      <w:spacing w:line="260" w:lineRule="atLeast"/>
      <w:ind w:left="1050" w:hanging="210"/>
    </w:pPr>
  </w:style>
  <w:style w:type="paragraph" w:styleId="Index6">
    <w:name w:val="index 6"/>
    <w:basedOn w:val="Standard"/>
    <w:next w:val="Standard"/>
    <w:autoRedefine/>
    <w:semiHidden/>
    <w:pPr>
      <w:spacing w:line="260" w:lineRule="atLeast"/>
      <w:ind w:left="1260" w:hanging="210"/>
    </w:pPr>
  </w:style>
  <w:style w:type="paragraph" w:styleId="Index7">
    <w:name w:val="index 7"/>
    <w:basedOn w:val="Standard"/>
    <w:next w:val="Standard"/>
    <w:autoRedefine/>
    <w:semiHidden/>
    <w:pPr>
      <w:spacing w:line="260" w:lineRule="atLeast"/>
      <w:ind w:left="1470" w:hanging="210"/>
    </w:pPr>
  </w:style>
  <w:style w:type="paragraph" w:styleId="Index8">
    <w:name w:val="index 8"/>
    <w:basedOn w:val="Standard"/>
    <w:next w:val="Standard"/>
    <w:autoRedefine/>
    <w:semiHidden/>
    <w:pPr>
      <w:spacing w:line="260" w:lineRule="atLeast"/>
      <w:ind w:left="1680" w:hanging="210"/>
    </w:pPr>
  </w:style>
  <w:style w:type="paragraph" w:styleId="Index9">
    <w:name w:val="index 9"/>
    <w:basedOn w:val="Standard"/>
    <w:next w:val="Standard"/>
    <w:autoRedefine/>
    <w:semiHidden/>
    <w:pPr>
      <w:spacing w:line="260" w:lineRule="atLeast"/>
      <w:ind w:left="1890" w:hanging="210"/>
    </w:pPr>
  </w:style>
  <w:style w:type="paragraph" w:styleId="Indexberschrift">
    <w:name w:val="index heading"/>
    <w:basedOn w:val="Standard"/>
    <w:next w:val="Index1"/>
    <w:semiHidden/>
    <w:pPr>
      <w:spacing w:line="260" w:lineRule="atLeast"/>
    </w:pPr>
  </w:style>
  <w:style w:type="paragraph" w:customStyle="1" w:styleId="MailingInstructions">
    <w:name w:val="Mailing Instructions"/>
    <w:basedOn w:val="Standard"/>
    <w:semiHidden/>
    <w:pPr>
      <w:spacing w:line="260" w:lineRule="atLeast"/>
    </w:pPr>
  </w:style>
  <w:style w:type="paragraph" w:customStyle="1" w:styleId="Name">
    <w:name w:val="Name"/>
    <w:basedOn w:val="Standard"/>
    <w:semiHidden/>
  </w:style>
  <w:style w:type="paragraph" w:customStyle="1" w:styleId="OurRef">
    <w:name w:val="OurRef"/>
    <w:basedOn w:val="Standard"/>
    <w:semiHidden/>
  </w:style>
  <w:style w:type="paragraph" w:styleId="NurText">
    <w:name w:val="Plain Text"/>
    <w:basedOn w:val="Standard"/>
    <w:semiHidden/>
    <w:rPr>
      <w:rFonts w:ascii="Courier New" w:hAnsi="Courier New"/>
      <w:sz w:val="16"/>
    </w:rPr>
  </w:style>
  <w:style w:type="paragraph" w:customStyle="1" w:styleId="RecipientAddress">
    <w:name w:val="RecipientAddress"/>
    <w:basedOn w:val="Standard"/>
    <w:semiHidden/>
  </w:style>
  <w:style w:type="paragraph" w:customStyle="1" w:styleId="RefrenceLine">
    <w:name w:val="Refrence Line"/>
    <w:basedOn w:val="Standard"/>
    <w:semiHidden/>
    <w:pPr>
      <w:spacing w:line="260" w:lineRule="atLeast"/>
    </w:pPr>
  </w:style>
  <w:style w:type="paragraph" w:styleId="Anrede">
    <w:name w:val="Salutation"/>
    <w:basedOn w:val="Standard"/>
    <w:next w:val="Standard"/>
    <w:semiHidden/>
  </w:style>
  <w:style w:type="paragraph" w:customStyle="1" w:styleId="SpaceBeforeFooter">
    <w:name w:val="SpaceBeforeFooter"/>
    <w:basedOn w:val="Standard"/>
    <w:semiHidden/>
    <w:pPr>
      <w:spacing w:line="20" w:lineRule="exact"/>
    </w:pPr>
  </w:style>
  <w:style w:type="paragraph" w:customStyle="1" w:styleId="Standard1">
    <w:name w:val="Standard1"/>
    <w:semiHidden/>
    <w:pPr>
      <w:spacing w:line="260" w:lineRule="atLeast"/>
    </w:pPr>
  </w:style>
  <w:style w:type="paragraph" w:customStyle="1" w:styleId="Style1">
    <w:name w:val="Style1"/>
    <w:basedOn w:val="Standard"/>
    <w:semiHidden/>
  </w:style>
  <w:style w:type="paragraph" w:customStyle="1" w:styleId="Subject">
    <w:name w:val="Subject"/>
    <w:basedOn w:val="Standard"/>
    <w:semiHidden/>
    <w:pPr>
      <w:tabs>
        <w:tab w:val="clear" w:pos="510"/>
      </w:tabs>
    </w:pPr>
    <w:rPr>
      <w:rFonts w:ascii="Frutiger 45 Light Bold" w:hAnsi="Frutiger 45 Light Bold"/>
      <w:b/>
      <w:lang w:val="en-US"/>
    </w:rPr>
  </w:style>
  <w:style w:type="paragraph" w:customStyle="1" w:styleId="Title1">
    <w:name w:val="Title 1"/>
    <w:basedOn w:val="berschrift1"/>
    <w:semiHidden/>
    <w:rPr>
      <w:rFonts w:ascii="UBSHeadline" w:hAnsi="UBSHeadline"/>
      <w:b w:val="0"/>
      <w:sz w:val="52"/>
    </w:rPr>
  </w:style>
  <w:style w:type="paragraph" w:customStyle="1" w:styleId="TitleAndOrFunction">
    <w:name w:val="TitleAndOrFunction"/>
    <w:basedOn w:val="Standard"/>
    <w:semiHidden/>
  </w:style>
  <w:style w:type="paragraph" w:customStyle="1" w:styleId="YourRef">
    <w:name w:val="YourRef"/>
    <w:basedOn w:val="Standard"/>
    <w:semiHidden/>
  </w:style>
  <w:style w:type="paragraph" w:styleId="Rechtsgrundlagenverzeichnis">
    <w:name w:val="table of authorities"/>
    <w:basedOn w:val="Standard"/>
    <w:next w:val="Standard"/>
    <w:semiHidden/>
    <w:pPr>
      <w:ind w:left="210" w:hanging="210"/>
    </w:pPr>
  </w:style>
  <w:style w:type="paragraph" w:styleId="RGV-berschrift">
    <w:name w:val="toa heading"/>
    <w:basedOn w:val="Standard"/>
    <w:next w:val="Standard"/>
    <w:semiHidden/>
    <w:pPr>
      <w:spacing w:before="120"/>
    </w:pPr>
    <w:rPr>
      <w:b/>
      <w:sz w:val="24"/>
    </w:rPr>
  </w:style>
  <w:style w:type="paragraph" w:styleId="Abbildungsverzeichnis">
    <w:name w:val="table of figures"/>
    <w:basedOn w:val="Standard"/>
    <w:next w:val="Standard"/>
    <w:semiHidden/>
    <w:pPr>
      <w:ind w:left="420" w:hanging="420"/>
    </w:pPr>
  </w:style>
  <w:style w:type="paragraph" w:customStyle="1" w:styleId="Title2">
    <w:name w:val="Title 2"/>
    <w:basedOn w:val="berschrift2"/>
    <w:semiHidden/>
    <w:rPr>
      <w:rFonts w:ascii="UBSHeadline" w:hAnsi="UBSHeadline"/>
      <w:sz w:val="44"/>
    </w:rPr>
  </w:style>
  <w:style w:type="paragraph" w:customStyle="1" w:styleId="Title3">
    <w:name w:val="Title 3"/>
    <w:basedOn w:val="berschrift3"/>
    <w:semiHidden/>
    <w:rPr>
      <w:rFonts w:ascii="UBSHeadline" w:hAnsi="UBSHeadline"/>
      <w:i w:val="0"/>
      <w:sz w:val="36"/>
    </w:rPr>
  </w:style>
  <w:style w:type="paragraph" w:styleId="Aufzhlungszeichen2">
    <w:name w:val="List Bullet 2"/>
    <w:basedOn w:val="Aufzhlungszeichen"/>
    <w:rsid w:val="000F7850"/>
    <w:pPr>
      <w:numPr>
        <w:numId w:val="2"/>
      </w:numPr>
      <w:tabs>
        <w:tab w:val="clear" w:pos="643"/>
        <w:tab w:val="left" w:pos="340"/>
        <w:tab w:val="left" w:pos="680"/>
      </w:tabs>
      <w:ind w:left="680" w:hanging="340"/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  <w:tabs>
        <w:tab w:val="clear" w:pos="926"/>
        <w:tab w:val="left" w:pos="1021"/>
      </w:tabs>
      <w:ind w:left="1020" w:hanging="340"/>
    </w:pPr>
  </w:style>
  <w:style w:type="paragraph" w:styleId="Aufzhlungszeichen4">
    <w:name w:val="List Bullet 4"/>
    <w:basedOn w:val="Standard"/>
    <w:autoRedefine/>
    <w:semiHidden/>
    <w:pPr>
      <w:numPr>
        <w:numId w:val="4"/>
      </w:numPr>
      <w:tabs>
        <w:tab w:val="clear" w:pos="1209"/>
        <w:tab w:val="left" w:pos="1361"/>
      </w:tabs>
      <w:ind w:left="1361" w:hanging="340"/>
    </w:pPr>
  </w:style>
  <w:style w:type="paragraph" w:styleId="Aufzhlungszeichen5">
    <w:name w:val="List Bullet 5"/>
    <w:basedOn w:val="Standard"/>
    <w:autoRedefine/>
    <w:semiHidden/>
    <w:pPr>
      <w:numPr>
        <w:numId w:val="5"/>
      </w:numPr>
      <w:tabs>
        <w:tab w:val="clear" w:pos="1492"/>
        <w:tab w:val="left" w:pos="1701"/>
      </w:tabs>
      <w:ind w:left="1701" w:hanging="340"/>
    </w:pPr>
  </w:style>
  <w:style w:type="paragraph" w:styleId="Listennummer">
    <w:name w:val="List Number"/>
    <w:basedOn w:val="Standard"/>
    <w:semiHidden/>
    <w:pPr>
      <w:numPr>
        <w:numId w:val="6"/>
      </w:numPr>
      <w:tabs>
        <w:tab w:val="clear" w:pos="360"/>
        <w:tab w:val="left" w:pos="340"/>
      </w:tabs>
      <w:ind w:left="340" w:hanging="340"/>
    </w:pPr>
  </w:style>
  <w:style w:type="paragraph" w:styleId="Listennummer2">
    <w:name w:val="List Number 2"/>
    <w:basedOn w:val="Standard"/>
    <w:semiHidden/>
    <w:pPr>
      <w:numPr>
        <w:numId w:val="7"/>
      </w:numPr>
      <w:tabs>
        <w:tab w:val="clear" w:pos="643"/>
        <w:tab w:val="left" w:pos="680"/>
      </w:tabs>
      <w:ind w:left="680" w:hanging="340"/>
    </w:pPr>
  </w:style>
  <w:style w:type="paragraph" w:styleId="Listennummer3">
    <w:name w:val="List Number 3"/>
    <w:basedOn w:val="Standard"/>
    <w:semiHidden/>
    <w:pPr>
      <w:numPr>
        <w:numId w:val="8"/>
      </w:numPr>
      <w:tabs>
        <w:tab w:val="clear" w:pos="926"/>
        <w:tab w:val="left" w:pos="1021"/>
      </w:tabs>
      <w:ind w:left="1020" w:hanging="340"/>
    </w:pPr>
  </w:style>
  <w:style w:type="paragraph" w:styleId="Listennummer4">
    <w:name w:val="List Number 4"/>
    <w:basedOn w:val="Standard"/>
    <w:semiHidden/>
    <w:pPr>
      <w:numPr>
        <w:numId w:val="9"/>
      </w:numPr>
      <w:tabs>
        <w:tab w:val="clear" w:pos="1209"/>
        <w:tab w:val="left" w:pos="1361"/>
      </w:tabs>
      <w:ind w:left="1361" w:hanging="340"/>
    </w:pPr>
  </w:style>
  <w:style w:type="paragraph" w:styleId="Listennummer5">
    <w:name w:val="List Number 5"/>
    <w:basedOn w:val="Standard"/>
    <w:semiHidden/>
    <w:pPr>
      <w:tabs>
        <w:tab w:val="num" w:pos="360"/>
        <w:tab w:val="left" w:pos="1701"/>
      </w:tabs>
      <w:ind w:left="1492" w:hanging="360"/>
    </w:pPr>
  </w:style>
  <w:style w:type="paragraph" w:customStyle="1" w:styleId="PredefTableRedContent">
    <w:name w:val="PredefTableRedContent"/>
    <w:basedOn w:val="Standard"/>
    <w:semiHidden/>
    <w:pPr>
      <w:spacing w:before="40" w:after="20" w:line="180" w:lineRule="atLeast"/>
    </w:pPr>
    <w:rPr>
      <w:sz w:val="16"/>
    </w:rPr>
  </w:style>
  <w:style w:type="paragraph" w:customStyle="1" w:styleId="PredefTableRedHeader">
    <w:name w:val="PredefTableRedHeader"/>
    <w:basedOn w:val="PredefTableRedContent"/>
    <w:semiHidden/>
    <w:rPr>
      <w:b/>
    </w:rPr>
  </w:style>
  <w:style w:type="paragraph" w:customStyle="1" w:styleId="PredefTableStdContent">
    <w:name w:val="PredefTableStdContent"/>
    <w:basedOn w:val="Standard"/>
    <w:semiHidden/>
    <w:pPr>
      <w:spacing w:before="40" w:after="20"/>
    </w:pPr>
  </w:style>
  <w:style w:type="paragraph" w:customStyle="1" w:styleId="PredefTableStdHeader">
    <w:name w:val="PredefTableStdHeader"/>
    <w:basedOn w:val="PredefTableStdContent"/>
    <w:semiHidden/>
    <w:rPr>
      <w:b/>
    </w:rPr>
  </w:style>
  <w:style w:type="paragraph" w:customStyle="1" w:styleId="H2">
    <w:name w:val="_H2"/>
    <w:basedOn w:val="berschrift2"/>
    <w:autoRedefine/>
    <w:semiHidden/>
    <w:pPr>
      <w:numPr>
        <w:numId w:val="14"/>
      </w:numPr>
      <w:tabs>
        <w:tab w:val="clear" w:pos="360"/>
      </w:tabs>
      <w:spacing w:before="240"/>
    </w:pPr>
    <w:rPr>
      <w:b/>
      <w:snapToGrid w:val="0"/>
      <w:lang w:eastAsia="en-US"/>
    </w:rPr>
  </w:style>
  <w:style w:type="paragraph" w:customStyle="1" w:styleId="H1">
    <w:name w:val="_H1"/>
    <w:basedOn w:val="berschrift1"/>
    <w:next w:val="Standard"/>
    <w:semiHidden/>
    <w:pPr>
      <w:numPr>
        <w:numId w:val="13"/>
      </w:numPr>
      <w:tabs>
        <w:tab w:val="clear" w:pos="360"/>
      </w:tabs>
      <w:spacing w:before="480"/>
    </w:pPr>
    <w:rPr>
      <w:snapToGrid w:val="0"/>
      <w:lang w:eastAsia="en-US"/>
    </w:rPr>
  </w:style>
  <w:style w:type="paragraph" w:customStyle="1" w:styleId="H1-italic">
    <w:name w:val="_H1-italic"/>
    <w:basedOn w:val="H1"/>
    <w:semiHidden/>
    <w:pPr>
      <w:numPr>
        <w:numId w:val="0"/>
      </w:numPr>
    </w:pPr>
    <w:rPr>
      <w:i/>
    </w:rPr>
  </w:style>
  <w:style w:type="paragraph" w:customStyle="1" w:styleId="H1-violette">
    <w:name w:val="_H1-violette"/>
    <w:basedOn w:val="H1"/>
    <w:next w:val="Standard"/>
    <w:semiHidden/>
    <w:pPr>
      <w:numPr>
        <w:numId w:val="0"/>
      </w:numPr>
    </w:pPr>
    <w:rPr>
      <w:color w:val="800080"/>
    </w:rPr>
  </w:style>
  <w:style w:type="paragraph" w:customStyle="1" w:styleId="H2-italic">
    <w:name w:val="_H2-italic"/>
    <w:basedOn w:val="H2"/>
    <w:next w:val="Standard"/>
    <w:semiHidden/>
    <w:pPr>
      <w:numPr>
        <w:ilvl w:val="0"/>
        <w:numId w:val="0"/>
      </w:numPr>
    </w:pPr>
    <w:rPr>
      <w:i/>
    </w:rPr>
  </w:style>
  <w:style w:type="paragraph" w:customStyle="1" w:styleId="Bulletbold">
    <w:name w:val="Bullet bold"/>
    <w:basedOn w:val="Standard"/>
    <w:next w:val="Subject"/>
    <w:semiHidden/>
    <w:pPr>
      <w:numPr>
        <w:numId w:val="15"/>
      </w:numPr>
      <w:tabs>
        <w:tab w:val="clear" w:pos="510"/>
        <w:tab w:val="left" w:pos="170"/>
      </w:tabs>
    </w:pPr>
    <w:rPr>
      <w:rFonts w:ascii="Frutiger 45 Light Bold" w:hAnsi="Frutiger 45 Light Bold"/>
      <w:b/>
      <w:lang w:val="en-US"/>
    </w:rPr>
  </w:style>
  <w:style w:type="paragraph" w:customStyle="1" w:styleId="Normal02">
    <w:name w:val="Normal +0.2"/>
    <w:basedOn w:val="Standard"/>
    <w:semiHidden/>
    <w:pPr>
      <w:tabs>
        <w:tab w:val="clear" w:pos="510"/>
      </w:tabs>
      <w:spacing w:line="260" w:lineRule="exact"/>
      <w:ind w:left="113"/>
    </w:pPr>
    <w:rPr>
      <w:sz w:val="21"/>
    </w:rPr>
  </w:style>
  <w:style w:type="paragraph" w:styleId="Textkrper">
    <w:name w:val="Body Text"/>
    <w:basedOn w:val="Standard"/>
    <w:semiHidden/>
    <w:pPr>
      <w:spacing w:line="360" w:lineRule="exact"/>
    </w:pPr>
    <w:rPr>
      <w:rFonts w:ascii="UBSHeadline" w:hAnsi="UBSHeadline"/>
      <w:sz w:val="32"/>
    </w:rPr>
  </w:style>
  <w:style w:type="character" w:styleId="Seitenzahl">
    <w:name w:val="page number"/>
    <w:basedOn w:val="Absatz-Standardschriftart"/>
    <w:semiHidden/>
  </w:style>
  <w:style w:type="paragraph" w:customStyle="1" w:styleId="Formbodynumb2">
    <w:name w:val="Formbodynumb2"/>
    <w:basedOn w:val="Formbodynumb"/>
    <w:semiHidden/>
  </w:style>
  <w:style w:type="paragraph" w:customStyle="1" w:styleId="UBSLogo">
    <w:name w:val="UBSLogo"/>
    <w:basedOn w:val="Standard"/>
    <w:next w:val="Standard"/>
    <w:pPr>
      <w:spacing w:line="560" w:lineRule="exact"/>
    </w:pPr>
    <w:rPr>
      <w:rFonts w:ascii="UBSLogo" w:hAnsi="UBSLogo"/>
      <w:sz w:val="52"/>
    </w:rPr>
  </w:style>
  <w:style w:type="paragraph" w:customStyle="1" w:styleId="Formbodynormal">
    <w:name w:val="Formbodynormal"/>
    <w:basedOn w:val="Standard"/>
    <w:semiHidden/>
    <w:pPr>
      <w:tabs>
        <w:tab w:val="left" w:pos="284"/>
      </w:tabs>
    </w:pPr>
    <w:rPr>
      <w:sz w:val="16"/>
    </w:rPr>
  </w:style>
  <w:style w:type="paragraph" w:customStyle="1" w:styleId="Formtitel">
    <w:name w:val="Formtitel"/>
    <w:basedOn w:val="Standard"/>
    <w:next w:val="Titel2Neu"/>
    <w:autoRedefine/>
    <w:qFormat/>
    <w:rsid w:val="00AD55AF"/>
    <w:pPr>
      <w:tabs>
        <w:tab w:val="clear" w:pos="510"/>
      </w:tabs>
      <w:spacing w:before="360" w:line="240" w:lineRule="auto"/>
    </w:pPr>
    <w:rPr>
      <w:sz w:val="48"/>
    </w:rPr>
  </w:style>
  <w:style w:type="paragraph" w:customStyle="1" w:styleId="Formbody9links">
    <w:name w:val="Formbody9links"/>
    <w:basedOn w:val="Formbodynormal"/>
    <w:pPr>
      <w:spacing w:line="180" w:lineRule="exact"/>
    </w:pPr>
  </w:style>
  <w:style w:type="paragraph" w:customStyle="1" w:styleId="FormTitle">
    <w:name w:val="FormTitle"/>
    <w:basedOn w:val="Standard"/>
    <w:semiHidden/>
    <w:pPr>
      <w:keepNext/>
      <w:tabs>
        <w:tab w:val="clear" w:pos="510"/>
      </w:tabs>
      <w:spacing w:line="360" w:lineRule="exact"/>
    </w:pPr>
    <w:rPr>
      <w:rFonts w:ascii="UBSHeadline" w:hAnsi="UBSHeadline"/>
      <w:sz w:val="32"/>
    </w:rPr>
  </w:style>
  <w:style w:type="paragraph" w:customStyle="1" w:styleId="Formbody9block">
    <w:name w:val="Formbody9block"/>
    <w:basedOn w:val="Formbody9links"/>
    <w:semiHidden/>
    <w:pPr>
      <w:spacing w:after="180"/>
      <w:jc w:val="both"/>
    </w:pPr>
  </w:style>
  <w:style w:type="paragraph" w:customStyle="1" w:styleId="FormRemark">
    <w:name w:val="FormRemark"/>
    <w:basedOn w:val="Formbody9links"/>
    <w:semiHidden/>
    <w:pPr>
      <w:spacing w:line="140" w:lineRule="exact"/>
      <w:jc w:val="both"/>
    </w:pPr>
    <w:rPr>
      <w:sz w:val="12"/>
    </w:rPr>
  </w:style>
  <w:style w:type="paragraph" w:customStyle="1" w:styleId="Formsubtitle1">
    <w:name w:val="Formsubtitle1"/>
    <w:basedOn w:val="Formbody9links"/>
    <w:next w:val="Formbodynumb"/>
    <w:semiHidden/>
    <w:pPr>
      <w:keepNext/>
      <w:tabs>
        <w:tab w:val="clear" w:pos="284"/>
        <w:tab w:val="clear" w:pos="510"/>
      </w:tabs>
      <w:spacing w:after="180"/>
    </w:pPr>
    <w:rPr>
      <w:rFonts w:ascii="Frutiger 45 Light Bold" w:hAnsi="Frutiger 45 Light Bold"/>
      <w:b/>
    </w:rPr>
  </w:style>
  <w:style w:type="paragraph" w:customStyle="1" w:styleId="Formbodynumb">
    <w:name w:val="Formbodynumb"/>
    <w:basedOn w:val="Formbody9block"/>
    <w:semiHidden/>
    <w:pPr>
      <w:tabs>
        <w:tab w:val="clear" w:pos="284"/>
        <w:tab w:val="clear" w:pos="510"/>
      </w:tabs>
    </w:pPr>
  </w:style>
  <w:style w:type="paragraph" w:customStyle="1" w:styleId="Formbody9ABC">
    <w:name w:val="Formbody9ABC"/>
    <w:basedOn w:val="Formbody9Indent"/>
    <w:semiHidden/>
    <w:pPr>
      <w:tabs>
        <w:tab w:val="clear" w:pos="284"/>
        <w:tab w:val="left" w:pos="737"/>
      </w:tabs>
      <w:ind w:left="0"/>
    </w:pPr>
  </w:style>
  <w:style w:type="paragraph" w:customStyle="1" w:styleId="Formbody9Indent">
    <w:name w:val="Formbody9Indent"/>
    <w:basedOn w:val="Formbody9block"/>
    <w:semiHidden/>
    <w:pPr>
      <w:ind w:left="510"/>
    </w:pPr>
  </w:style>
  <w:style w:type="paragraph" w:customStyle="1" w:styleId="FormsubtitleA">
    <w:name w:val="FormsubtitleA"/>
    <w:basedOn w:val="Formsubtitle1"/>
    <w:next w:val="Formsubtitle1"/>
    <w:semiHidden/>
    <w:pPr>
      <w:numPr>
        <w:numId w:val="26"/>
      </w:numPr>
    </w:pPr>
  </w:style>
  <w:style w:type="paragraph" w:customStyle="1" w:styleId="FormbodyIII">
    <w:name w:val="FormbodyIII"/>
    <w:basedOn w:val="Formbody9block"/>
    <w:semiHidden/>
    <w:pPr>
      <w:numPr>
        <w:numId w:val="25"/>
      </w:numPr>
      <w:tabs>
        <w:tab w:val="clear" w:pos="510"/>
        <w:tab w:val="left" w:pos="737"/>
        <w:tab w:val="left" w:pos="964"/>
      </w:tabs>
    </w:pPr>
  </w:style>
  <w:style w:type="paragraph" w:customStyle="1" w:styleId="Formbody9Bullet">
    <w:name w:val="Formbody9Bullet"/>
    <w:basedOn w:val="Formbody9Indent"/>
    <w:semiHidden/>
    <w:pPr>
      <w:tabs>
        <w:tab w:val="clear" w:pos="284"/>
        <w:tab w:val="clear" w:pos="510"/>
        <w:tab w:val="left" w:pos="737"/>
      </w:tabs>
      <w:ind w:left="0"/>
    </w:pPr>
    <w:rPr>
      <w:lang w:val="en-GB"/>
    </w:rPr>
  </w:style>
  <w:style w:type="paragraph" w:customStyle="1" w:styleId="ForBAsubt1">
    <w:name w:val="ForBAsubt1"/>
    <w:basedOn w:val="Formsubtitle1"/>
    <w:semiHidden/>
    <w:pPr>
      <w:numPr>
        <w:numId w:val="23"/>
      </w:numPr>
    </w:pPr>
  </w:style>
  <w:style w:type="paragraph" w:customStyle="1" w:styleId="ForBAbdnum11">
    <w:name w:val="ForBAbdnum11"/>
    <w:basedOn w:val="Formbodynumb"/>
    <w:semiHidden/>
    <w:pPr>
      <w:numPr>
        <w:ilvl w:val="1"/>
        <w:numId w:val="21"/>
      </w:numPr>
    </w:pPr>
  </w:style>
  <w:style w:type="paragraph" w:customStyle="1" w:styleId="ForBAbdnum211">
    <w:name w:val="ForBAbdnum211"/>
    <w:basedOn w:val="Formbodynumb2"/>
    <w:semiHidden/>
    <w:pPr>
      <w:numPr>
        <w:ilvl w:val="2"/>
        <w:numId w:val="22"/>
      </w:numPr>
    </w:pPr>
  </w:style>
  <w:style w:type="paragraph" w:customStyle="1" w:styleId="ForBAsubtA">
    <w:name w:val="ForBAsubtA"/>
    <w:basedOn w:val="ForBAsubt1"/>
    <w:semiHidden/>
    <w:pPr>
      <w:numPr>
        <w:numId w:val="24"/>
      </w:numPr>
    </w:pPr>
  </w:style>
  <w:style w:type="paragraph" w:customStyle="1" w:styleId="ForBAbd9ABC">
    <w:name w:val="ForBAbd9ABC"/>
    <w:basedOn w:val="Formbody9ABC"/>
    <w:semiHidden/>
    <w:pPr>
      <w:numPr>
        <w:numId w:val="16"/>
      </w:numPr>
      <w:tabs>
        <w:tab w:val="clear" w:pos="737"/>
        <w:tab w:val="clear" w:pos="870"/>
        <w:tab w:val="left" w:pos="794"/>
      </w:tabs>
    </w:pPr>
  </w:style>
  <w:style w:type="paragraph" w:customStyle="1" w:styleId="ForBAbd9III">
    <w:name w:val="ForBAbd9III"/>
    <w:basedOn w:val="Formbody9ABC"/>
    <w:semiHidden/>
    <w:pPr>
      <w:numPr>
        <w:numId w:val="19"/>
      </w:numPr>
      <w:tabs>
        <w:tab w:val="clear" w:pos="510"/>
        <w:tab w:val="clear" w:pos="737"/>
        <w:tab w:val="left" w:pos="794"/>
        <w:tab w:val="left" w:pos="1077"/>
      </w:tabs>
    </w:pPr>
  </w:style>
  <w:style w:type="paragraph" w:customStyle="1" w:styleId="ForBAbd9Bul">
    <w:name w:val="ForBAbd9Bul"/>
    <w:basedOn w:val="Formbody9Bullet"/>
    <w:semiHidden/>
    <w:pPr>
      <w:numPr>
        <w:numId w:val="17"/>
      </w:numPr>
      <w:tabs>
        <w:tab w:val="clear" w:pos="737"/>
        <w:tab w:val="clear" w:pos="870"/>
        <w:tab w:val="left" w:pos="510"/>
        <w:tab w:val="left" w:pos="794"/>
      </w:tabs>
    </w:pPr>
  </w:style>
  <w:style w:type="paragraph" w:customStyle="1" w:styleId="ForBAbd9Hyp">
    <w:name w:val="ForBAbd9Hyp"/>
    <w:basedOn w:val="ForBAbd9Bul"/>
    <w:semiHidden/>
    <w:pPr>
      <w:numPr>
        <w:numId w:val="18"/>
      </w:numPr>
      <w:tabs>
        <w:tab w:val="clear" w:pos="510"/>
        <w:tab w:val="clear" w:pos="1154"/>
        <w:tab w:val="left" w:pos="1077"/>
      </w:tabs>
      <w:ind w:left="1078" w:hanging="284"/>
    </w:pPr>
  </w:style>
  <w:style w:type="paragraph" w:customStyle="1" w:styleId="ForBAbd9Titel">
    <w:name w:val="ForBAbd9Titel"/>
    <w:basedOn w:val="Formbody9links"/>
    <w:semiHidden/>
    <w:pPr>
      <w:keepNext/>
      <w:spacing w:before="180" w:after="180"/>
    </w:pPr>
    <w:rPr>
      <w:rFonts w:ascii="Frutiger 45 Light Bold" w:hAnsi="Frutiger 45 Light Bold"/>
      <w:b/>
    </w:rPr>
  </w:style>
  <w:style w:type="paragraph" w:customStyle="1" w:styleId="ForBAbdnum1">
    <w:name w:val="ForBAbdnum1"/>
    <w:basedOn w:val="Formbody9ABC"/>
    <w:semiHidden/>
    <w:pPr>
      <w:numPr>
        <w:numId w:val="20"/>
      </w:numPr>
      <w:tabs>
        <w:tab w:val="clear" w:pos="737"/>
        <w:tab w:val="clear" w:pos="870"/>
        <w:tab w:val="left" w:pos="794"/>
      </w:tabs>
    </w:pPr>
  </w:style>
  <w:style w:type="paragraph" w:customStyle="1" w:styleId="Titel2Neu">
    <w:name w:val="Titel 2 Neu"/>
    <w:basedOn w:val="Style1"/>
    <w:next w:val="Titel3Neu"/>
    <w:autoRedefine/>
    <w:qFormat/>
    <w:rsid w:val="004E46F2"/>
    <w:pPr>
      <w:tabs>
        <w:tab w:val="right" w:pos="14317"/>
      </w:tabs>
      <w:spacing w:before="360" w:line="240" w:lineRule="auto"/>
    </w:pPr>
    <w:rPr>
      <w:rFonts w:ascii="UBSHeadline" w:hAnsi="UBSHeadline"/>
      <w:b/>
      <w:sz w:val="24"/>
    </w:rPr>
  </w:style>
  <w:style w:type="paragraph" w:customStyle="1" w:styleId="TextNeu">
    <w:name w:val="Text Neu"/>
    <w:basedOn w:val="Style1"/>
    <w:rsid w:val="00F92DD4"/>
    <w:pPr>
      <w:spacing w:before="120" w:line="240" w:lineRule="auto"/>
    </w:pPr>
    <w:rPr>
      <w:sz w:val="21"/>
    </w:rPr>
  </w:style>
  <w:style w:type="paragraph" w:customStyle="1" w:styleId="Titel3Neu">
    <w:name w:val="Titel 3 Neu"/>
    <w:basedOn w:val="TextNeu"/>
    <w:next w:val="TextNeu"/>
    <w:rsid w:val="00C34C28"/>
    <w:pPr>
      <w:spacing w:before="240"/>
    </w:pPr>
    <w:rPr>
      <w:b/>
      <w:bCs/>
    </w:rPr>
  </w:style>
  <w:style w:type="table" w:styleId="Tabellenraster">
    <w:name w:val="Table Grid"/>
    <w:basedOn w:val="NormaleTabelle"/>
    <w:rsid w:val="00C34C28"/>
    <w:pPr>
      <w:tabs>
        <w:tab w:val="left" w:pos="510"/>
      </w:tabs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textNormal">
    <w:name w:val="Tabellentext Normal"/>
    <w:basedOn w:val="TextNeu"/>
    <w:next w:val="TextNeu"/>
    <w:link w:val="TabellentextNormalZchn"/>
    <w:rsid w:val="00CD5BD9"/>
    <w:pPr>
      <w:tabs>
        <w:tab w:val="clear" w:pos="510"/>
      </w:tabs>
      <w:spacing w:before="60" w:after="60"/>
    </w:pPr>
  </w:style>
  <w:style w:type="paragraph" w:customStyle="1" w:styleId="TabellentextAufzhlung">
    <w:name w:val="Tabellentext Aufzählung"/>
    <w:basedOn w:val="TabellentextNormal"/>
    <w:link w:val="TabellentextAufzhlungZchn"/>
    <w:rsid w:val="006E3E43"/>
    <w:pPr>
      <w:numPr>
        <w:numId w:val="27"/>
      </w:numPr>
    </w:pPr>
  </w:style>
  <w:style w:type="character" w:customStyle="1" w:styleId="TabellentextAufzhlungZchn">
    <w:name w:val="Tabellentext Aufzählung Zchn"/>
    <w:basedOn w:val="Absatz-Standardschriftart"/>
    <w:link w:val="TabellentextAufzhlung"/>
    <w:rsid w:val="00F92DD4"/>
    <w:rPr>
      <w:rFonts w:ascii="Frutiger 45 Light" w:hAnsi="Frutiger 45 Light"/>
      <w:sz w:val="21"/>
    </w:rPr>
  </w:style>
  <w:style w:type="character" w:customStyle="1" w:styleId="TabellentextNormalZchn">
    <w:name w:val="Tabellentext Normal Zchn"/>
    <w:basedOn w:val="TabellentextAufzhlungZchn"/>
    <w:link w:val="TabellentextNormal"/>
    <w:rsid w:val="00F92DD4"/>
    <w:rPr>
      <w:rFonts w:ascii="Frutiger 45 Light" w:hAnsi="Frutiger 45 Light"/>
      <w:sz w:val="21"/>
    </w:rPr>
  </w:style>
  <w:style w:type="paragraph" w:customStyle="1" w:styleId="TabellentextAufzhlung2">
    <w:name w:val="Tabellentext Aufzählung 2"/>
    <w:basedOn w:val="TabellentextAufzhlung"/>
    <w:qFormat/>
    <w:rsid w:val="00F92DD4"/>
    <w:pPr>
      <w:ind w:left="454"/>
    </w:pPr>
  </w:style>
  <w:style w:type="paragraph" w:styleId="Sprechblasentext">
    <w:name w:val="Balloon Text"/>
    <w:basedOn w:val="Standard"/>
    <w:link w:val="SprechblasentextZchn"/>
    <w:rsid w:val="004435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4435B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DD36F9"/>
    <w:pPr>
      <w:ind w:left="720"/>
      <w:contextualSpacing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815F9E"/>
    <w:rPr>
      <w:color w:val="605E5C"/>
      <w:shd w:val="clear" w:color="auto" w:fill="E1DFDD"/>
    </w:rPr>
  </w:style>
  <w:style w:type="character" w:customStyle="1" w:styleId="FuzeileZchn">
    <w:name w:val="Fußzeile Zchn"/>
    <w:basedOn w:val="Absatz-Standardschriftart"/>
    <w:link w:val="Fuzeile"/>
    <w:semiHidden/>
    <w:rsid w:val="00CA49EC"/>
    <w:rPr>
      <w:rFonts w:ascii="Frutiger 45 Light" w:hAnsi="Frutiger 45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t488143\Application%20Data\Microsoft\Templates\NewOffering\Grundvorlage-Quer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Grundvorlage-Quer</Template>
  <TotalTime>0</TotalTime>
  <Pages>15</Pages>
  <Words>1064</Words>
  <Characters>6068</Characters>
  <Application>Microsoft Office Word</Application>
  <DocSecurity>0</DocSecurity>
  <PresentationFormat>2fb0a507-d6fa-4437-8823-cc9b62b9fdb8</PresentationFormat>
  <Lines>50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A4hoch-Template Next Generation DE - 55979</vt:lpstr>
      <vt:lpstr>A4hoch-Template Next Generation DE - 55979</vt:lpstr>
    </vt:vector>
  </TitlesOfParts>
  <Company>UBS AG</Company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A4hoch-Template Next Generation DE - 55979</dc:title>
  <dc:subject>Modul NKG/ARP UBS Business Banking</dc:subject>
  <dc:creator>Christoph Rüttimann</dc:creator>
  <cp:keywords/>
  <dc:description/>
  <cp:lastModifiedBy>Luca Fischer</cp:lastModifiedBy>
  <cp:revision>24</cp:revision>
  <cp:lastPrinted>2019-05-05T22:16:00Z</cp:lastPrinted>
  <dcterms:created xsi:type="dcterms:W3CDTF">2021-11-01T08:18:00Z</dcterms:created>
  <dcterms:modified xsi:type="dcterms:W3CDTF">2021-11-05T13:51:00Z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IQPDocumentId">
    <vt:lpwstr>8d9d8743-65ce-43af-ba49-0d60a3c9f096</vt:lpwstr>
  </property>
  <property fmtid="{D5CDD505-2E9C-101B-9397-08002B2CF9AE}" pid="3" name="Signature">
    <vt:lpwstr>UnYvOM/jPkiHjnQQimlxCVTbQl1voxEysbHJ0thcHKlwVxaQYltWYx0tW9M7S2JTuI2P0mAilbJ3zvcYEL/lcQ==</vt:lpwstr>
  </property>
  <property fmtid="{D5CDD505-2E9C-101B-9397-08002B2CF9AE}" pid="4" name="_SIProp12DataClass+cc5a530f-41a6-45ea-9bc4-32c4db9fb913">
    <vt:lpwstr>v=1.2&gt;I=cc5a530f-41a6-45ea-9bc4-32c4db9fb913&amp;N=NotProtectedAttachment&amp;V=1.3&amp;U=System&amp;D=System&amp;A=Associated&amp;H=False</vt:lpwstr>
  </property>
  <property fmtid="{D5CDD505-2E9C-101B-9397-08002B2CF9AE}" pid="5" name="IQP_Classification">
    <vt:lpwstr>NotProtectedAttachment</vt:lpwstr>
  </property>
</Properties>
</file>